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0112" w:rsidRDefault="00AA0112">
      <w:pPr>
        <w:rPr>
          <w:sz w:val="72"/>
          <w:szCs w:val="72"/>
        </w:rPr>
      </w:pPr>
      <w:r>
        <w:rPr>
          <w:sz w:val="72"/>
          <w:szCs w:val="72"/>
        </w:rPr>
        <w:t>NUT RACER</w:t>
      </w:r>
    </w:p>
    <w:p w:rsidR="00AA0112" w:rsidRPr="00AA0112" w:rsidRDefault="00AA0112">
      <w:pPr>
        <w:rPr>
          <w:sz w:val="40"/>
          <w:szCs w:val="40"/>
        </w:rPr>
      </w:pPr>
      <w:r>
        <w:rPr>
          <w:sz w:val="40"/>
          <w:szCs w:val="40"/>
        </w:rPr>
        <w:t>REGRAS</w:t>
      </w:r>
    </w:p>
    <w:p w:rsidR="00AA0112" w:rsidRDefault="00A9395F">
      <w:r>
        <w:rPr>
          <w:noProof/>
          <w:lang w:eastAsia="pt-BR"/>
        </w:rPr>
        <w:drawing>
          <wp:inline distT="0" distB="0" distL="0" distR="0">
            <wp:extent cx="5398770" cy="6742430"/>
            <wp:effectExtent l="0" t="0" r="0" b="1270"/>
            <wp:docPr id="11281" name="Imagem 1" descr="C:\Users\Cordeiro\Documents\POS\Trabalhos\CORRIDA DE TABULEIRO\Tabul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C:\Users\Cordeiro\Documents\POS\Trabalhos\CORRIDA DE TABULEIRO\Tabuleir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74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112" w:rsidRDefault="00AA0112">
      <w:r>
        <w:br w:type="page"/>
      </w:r>
    </w:p>
    <w:p w:rsidR="00874044" w:rsidRDefault="00874044">
      <w:pPr>
        <w:rPr>
          <w:sz w:val="24"/>
          <w:szCs w:val="24"/>
        </w:rPr>
      </w:pPr>
      <w:r>
        <w:rPr>
          <w:sz w:val="24"/>
          <w:szCs w:val="24"/>
        </w:rPr>
        <w:lastRenderedPageBreak/>
        <w:t>Numero de jogadores: 2-4</w:t>
      </w:r>
    </w:p>
    <w:p w:rsidR="00874044" w:rsidRDefault="00874044">
      <w:pPr>
        <w:rPr>
          <w:sz w:val="24"/>
          <w:szCs w:val="24"/>
        </w:rPr>
      </w:pPr>
      <w:r>
        <w:rPr>
          <w:sz w:val="24"/>
          <w:szCs w:val="24"/>
        </w:rPr>
        <w:t xml:space="preserve">Faixa etária: </w:t>
      </w:r>
      <w:r w:rsidR="00B751E7">
        <w:rPr>
          <w:sz w:val="24"/>
          <w:szCs w:val="24"/>
        </w:rPr>
        <w:t xml:space="preserve">maiores de </w:t>
      </w:r>
      <w:proofErr w:type="gramStart"/>
      <w:r>
        <w:rPr>
          <w:sz w:val="24"/>
          <w:szCs w:val="24"/>
        </w:rPr>
        <w:t>7</w:t>
      </w:r>
      <w:proofErr w:type="gramEnd"/>
      <w:r>
        <w:rPr>
          <w:sz w:val="24"/>
          <w:szCs w:val="24"/>
        </w:rPr>
        <w:t xml:space="preserve"> anos</w:t>
      </w:r>
    </w:p>
    <w:p w:rsidR="00874044" w:rsidRDefault="00874044">
      <w:pPr>
        <w:rPr>
          <w:sz w:val="24"/>
          <w:szCs w:val="24"/>
        </w:rPr>
      </w:pPr>
      <w:r>
        <w:rPr>
          <w:sz w:val="24"/>
          <w:szCs w:val="24"/>
        </w:rPr>
        <w:t xml:space="preserve">Peças: </w:t>
      </w:r>
      <w:proofErr w:type="gramStart"/>
      <w:r>
        <w:rPr>
          <w:sz w:val="24"/>
          <w:szCs w:val="24"/>
        </w:rPr>
        <w:t>1</w:t>
      </w:r>
      <w:proofErr w:type="gramEnd"/>
      <w:r>
        <w:rPr>
          <w:sz w:val="24"/>
          <w:szCs w:val="24"/>
        </w:rPr>
        <w:t xml:space="preserve"> tabuleiro, 1 dado,  5 totens (4 esquilos e 1 noz) e cartas (valor indeterminado)</w:t>
      </w:r>
    </w:p>
    <w:p w:rsidR="00A2027C" w:rsidRDefault="00A2027C">
      <w:pPr>
        <w:rPr>
          <w:sz w:val="24"/>
          <w:szCs w:val="24"/>
        </w:rPr>
      </w:pPr>
      <w:r>
        <w:rPr>
          <w:sz w:val="24"/>
          <w:szCs w:val="24"/>
        </w:rPr>
        <w:t xml:space="preserve">Objetivo primário: </w:t>
      </w:r>
      <w:r w:rsidR="00165E37">
        <w:rPr>
          <w:sz w:val="24"/>
          <w:szCs w:val="24"/>
        </w:rPr>
        <w:t>ser o primeiro a pegar a noz no ponto B e levar ao ponto A (de inicio).</w:t>
      </w:r>
    </w:p>
    <w:p w:rsidR="00874044" w:rsidRDefault="00A2027C">
      <w:pPr>
        <w:rPr>
          <w:sz w:val="24"/>
          <w:szCs w:val="24"/>
        </w:rPr>
      </w:pPr>
      <w:r>
        <w:rPr>
          <w:sz w:val="24"/>
          <w:szCs w:val="24"/>
        </w:rPr>
        <w:t>Como jogar?</w:t>
      </w:r>
    </w:p>
    <w:p w:rsidR="00A2027C" w:rsidRDefault="00A2027C">
      <w:pPr>
        <w:rPr>
          <w:sz w:val="24"/>
          <w:szCs w:val="24"/>
        </w:rPr>
      </w:pPr>
      <w:r>
        <w:rPr>
          <w:sz w:val="24"/>
          <w:szCs w:val="24"/>
        </w:rPr>
        <w:t>Os jogadores devem decidir quem irá começar.</w:t>
      </w:r>
    </w:p>
    <w:p w:rsidR="00A2027C" w:rsidRDefault="00A2027C">
      <w:pPr>
        <w:rPr>
          <w:sz w:val="24"/>
          <w:szCs w:val="24"/>
        </w:rPr>
      </w:pPr>
      <w:r>
        <w:rPr>
          <w:sz w:val="24"/>
          <w:szCs w:val="24"/>
        </w:rPr>
        <w:t xml:space="preserve">Jogar o dado e andar as casas. Após movimentar a peça, é a vez do próximo jogador. E assim </w:t>
      </w:r>
      <w:r w:rsidR="00165E37">
        <w:rPr>
          <w:sz w:val="24"/>
          <w:szCs w:val="24"/>
        </w:rPr>
        <w:t xml:space="preserve">se </w:t>
      </w:r>
      <w:r>
        <w:rPr>
          <w:sz w:val="24"/>
          <w:szCs w:val="24"/>
        </w:rPr>
        <w:t>segue sucessivamente.</w:t>
      </w:r>
    </w:p>
    <w:p w:rsidR="00165E37" w:rsidRDefault="00A9395F">
      <w:pPr>
        <w:rPr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20864" behindDoc="0" locked="0" layoutInCell="1" allowOverlap="1">
            <wp:simplePos x="0" y="0"/>
            <wp:positionH relativeFrom="margin">
              <wp:posOffset>2702560</wp:posOffset>
            </wp:positionH>
            <wp:positionV relativeFrom="margin">
              <wp:posOffset>3364230</wp:posOffset>
            </wp:positionV>
            <wp:extent cx="2695575" cy="2208530"/>
            <wp:effectExtent l="0" t="0" r="9525" b="1270"/>
            <wp:wrapSquare wrapText="bothSides"/>
            <wp:docPr id="106" name="Imagem 3" descr="C:\Users\Cordeiro\Documents\POS\Trabalhos\CORRIDA DE TABULEIRO\Tabul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C:\Users\Cordeiro\Documents\POS\Trabalhos\CORRIDA DE TABULEIRO\Tabuleir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27C">
        <w:rPr>
          <w:sz w:val="24"/>
          <w:szCs w:val="24"/>
        </w:rPr>
        <w:t>O jogador poderá fazer o caminho que preferir</w:t>
      </w:r>
      <w:r w:rsidR="00165E37">
        <w:rPr>
          <w:sz w:val="24"/>
          <w:szCs w:val="24"/>
        </w:rPr>
        <w:t xml:space="preserve"> desde que as casas estejam conectadas.</w:t>
      </w:r>
    </w:p>
    <w:p w:rsidR="00CD5748" w:rsidRDefault="00A9395F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2472690" cy="2194560"/>
            <wp:effectExtent l="0" t="0" r="3810" b="0"/>
            <wp:docPr id="11280" name="Imagem 2" descr="C:\Users\Cordeiro\Documents\POS\Trabalhos\CORRIDA DE TABULEIRO\Tabul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C:\Users\Cordeiro\Documents\POS\Trabalhos\CORRIDA DE TABULEIRO\Tabuleir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748" w:rsidRDefault="00165E37">
      <w:pPr>
        <w:rPr>
          <w:sz w:val="24"/>
          <w:szCs w:val="24"/>
        </w:rPr>
      </w:pPr>
      <w:r>
        <w:rPr>
          <w:sz w:val="24"/>
          <w:szCs w:val="24"/>
        </w:rPr>
        <w:t xml:space="preserve">As casas em </w:t>
      </w:r>
      <w:r w:rsidR="00CD5748">
        <w:rPr>
          <w:sz w:val="24"/>
          <w:szCs w:val="24"/>
        </w:rPr>
        <w:t xml:space="preserve">branco são as neutras. </w:t>
      </w:r>
    </w:p>
    <w:p w:rsidR="00165E37" w:rsidRDefault="00CD5748">
      <w:pPr>
        <w:rPr>
          <w:sz w:val="24"/>
          <w:szCs w:val="24"/>
        </w:rPr>
      </w:pPr>
      <w:r>
        <w:rPr>
          <w:sz w:val="24"/>
          <w:szCs w:val="24"/>
        </w:rPr>
        <w:t>As casas em vermelho obrigam o jogador que cair nela es</w:t>
      </w:r>
      <w:r w:rsidR="005D72DB">
        <w:rPr>
          <w:sz w:val="24"/>
          <w:szCs w:val="24"/>
        </w:rPr>
        <w:t>colher uma carta.</w:t>
      </w:r>
    </w:p>
    <w:p w:rsidR="00CD5748" w:rsidRDefault="00CD5748" w:rsidP="00CD5748">
      <w:pPr>
        <w:pStyle w:val="PargrafodaLista"/>
        <w:rPr>
          <w:sz w:val="24"/>
          <w:szCs w:val="24"/>
        </w:rPr>
      </w:pPr>
    </w:p>
    <w:p w:rsidR="00CD5748" w:rsidRDefault="00CD5748" w:rsidP="00CD5748">
      <w:pPr>
        <w:pStyle w:val="PargrafodaLista"/>
        <w:rPr>
          <w:sz w:val="24"/>
          <w:szCs w:val="24"/>
        </w:rPr>
      </w:pPr>
    </w:p>
    <w:p w:rsidR="00CD5748" w:rsidRDefault="00CD5748" w:rsidP="00CD5748">
      <w:pPr>
        <w:pStyle w:val="PargrafodaLista"/>
        <w:rPr>
          <w:sz w:val="24"/>
          <w:szCs w:val="24"/>
        </w:rPr>
      </w:pPr>
    </w:p>
    <w:p w:rsidR="005D72DB" w:rsidRDefault="005D72DB" w:rsidP="00CD5748">
      <w:pPr>
        <w:pStyle w:val="PargrafodaLista"/>
        <w:rPr>
          <w:sz w:val="24"/>
          <w:szCs w:val="24"/>
        </w:rPr>
      </w:pPr>
    </w:p>
    <w:p w:rsidR="005D72DB" w:rsidRDefault="005D72DB" w:rsidP="00CD5748">
      <w:pPr>
        <w:pStyle w:val="PargrafodaLista"/>
        <w:rPr>
          <w:sz w:val="24"/>
          <w:szCs w:val="24"/>
        </w:rPr>
      </w:pPr>
    </w:p>
    <w:p w:rsidR="00DF3657" w:rsidRDefault="00DF3657" w:rsidP="00CD5748">
      <w:pPr>
        <w:pStyle w:val="PargrafodaLista"/>
        <w:rPr>
          <w:sz w:val="24"/>
          <w:szCs w:val="24"/>
        </w:rPr>
      </w:pPr>
    </w:p>
    <w:p w:rsidR="00DF3657" w:rsidRDefault="00DF3657" w:rsidP="00CD5748">
      <w:pPr>
        <w:pStyle w:val="PargrafodaLista"/>
        <w:rPr>
          <w:sz w:val="24"/>
          <w:szCs w:val="24"/>
        </w:rPr>
      </w:pPr>
    </w:p>
    <w:p w:rsidR="00DF3657" w:rsidRDefault="00DF3657" w:rsidP="00CD5748">
      <w:pPr>
        <w:pStyle w:val="PargrafodaLista"/>
        <w:rPr>
          <w:sz w:val="24"/>
          <w:szCs w:val="24"/>
        </w:rPr>
      </w:pPr>
    </w:p>
    <w:p w:rsidR="00DF3657" w:rsidRDefault="00DF3657" w:rsidP="00CD5748">
      <w:pPr>
        <w:pStyle w:val="PargrafodaLista"/>
        <w:rPr>
          <w:sz w:val="24"/>
          <w:szCs w:val="24"/>
        </w:rPr>
      </w:pPr>
    </w:p>
    <w:p w:rsidR="00DF3657" w:rsidRDefault="00DF3657" w:rsidP="00CD5748">
      <w:pPr>
        <w:pStyle w:val="PargrafodaLista"/>
        <w:rPr>
          <w:sz w:val="24"/>
          <w:szCs w:val="24"/>
        </w:rPr>
      </w:pPr>
    </w:p>
    <w:p w:rsidR="00DF3657" w:rsidRDefault="00DF3657" w:rsidP="00CD5748">
      <w:pPr>
        <w:pStyle w:val="PargrafodaLista"/>
        <w:rPr>
          <w:sz w:val="24"/>
          <w:szCs w:val="24"/>
        </w:rPr>
      </w:pPr>
    </w:p>
    <w:p w:rsidR="00DF3657" w:rsidRDefault="00A9395F" w:rsidP="00DF3657">
      <w:pPr>
        <w:pStyle w:val="PargrafodaLista"/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21888" behindDoc="0" locked="0" layoutInCell="1" allowOverlap="1">
            <wp:simplePos x="0" y="0"/>
            <wp:positionH relativeFrom="margin">
              <wp:posOffset>-6350</wp:posOffset>
            </wp:positionH>
            <wp:positionV relativeFrom="margin">
              <wp:posOffset>-34290</wp:posOffset>
            </wp:positionV>
            <wp:extent cx="1685290" cy="1923415"/>
            <wp:effectExtent l="0" t="0" r="0" b="635"/>
            <wp:wrapSquare wrapText="bothSides"/>
            <wp:docPr id="105" name="Picture 2" descr="C:\Users\Cordeiro\Documents\POS\Trabalhos\CORRIDA DE TABULEIRO\Noz de Arremesso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rdeiro\Documents\POS\Trabalhos\CORRIDA DE TABULEIRO\Noz de Arremesso-0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2" t="2332" r="11966" b="5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3657" w:rsidRDefault="00DF3657" w:rsidP="00DF3657">
      <w:pPr>
        <w:pStyle w:val="PargrafodaLista"/>
        <w:rPr>
          <w:sz w:val="24"/>
          <w:szCs w:val="24"/>
        </w:rPr>
      </w:pPr>
    </w:p>
    <w:p w:rsidR="00DF3657" w:rsidRDefault="00DF3657" w:rsidP="00DF3657">
      <w:pPr>
        <w:pStyle w:val="PargrafodaLista"/>
        <w:rPr>
          <w:sz w:val="24"/>
          <w:szCs w:val="24"/>
        </w:rPr>
      </w:pPr>
    </w:p>
    <w:p w:rsidR="00CD5748" w:rsidRDefault="00CD5748" w:rsidP="00CD5748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Noz de Arremesso – O jogador que tirar essa carta deve escolher qualquer outro jogador para voltar uma casa.</w:t>
      </w:r>
    </w:p>
    <w:p w:rsidR="005D72DB" w:rsidRPr="00DF3657" w:rsidRDefault="005D72DB" w:rsidP="00DF3657">
      <w:pPr>
        <w:pStyle w:val="PargrafodaLista"/>
        <w:rPr>
          <w:sz w:val="24"/>
          <w:szCs w:val="24"/>
        </w:rPr>
      </w:pPr>
    </w:p>
    <w:p w:rsidR="005D72DB" w:rsidRDefault="00A9395F" w:rsidP="00CD5748">
      <w:pPr>
        <w:pStyle w:val="PargrafodaLista"/>
        <w:rPr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525120" behindDoc="0" locked="0" layoutInCell="1" allowOverlap="1">
            <wp:simplePos x="0" y="0"/>
            <wp:positionH relativeFrom="column">
              <wp:posOffset>1764030</wp:posOffset>
            </wp:positionH>
            <wp:positionV relativeFrom="paragraph">
              <wp:posOffset>94615</wp:posOffset>
            </wp:positionV>
            <wp:extent cx="1707515" cy="1990090"/>
            <wp:effectExtent l="0" t="0" r="6985" b="0"/>
            <wp:wrapSquare wrapText="bothSides"/>
            <wp:docPr id="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3235" r="9244" b="5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2DB" w:rsidRDefault="005D72DB" w:rsidP="00CD5748">
      <w:pPr>
        <w:pStyle w:val="PargrafodaLista"/>
        <w:rPr>
          <w:sz w:val="24"/>
          <w:szCs w:val="24"/>
        </w:rPr>
      </w:pPr>
    </w:p>
    <w:p w:rsidR="00CD5748" w:rsidRDefault="00CD5748" w:rsidP="005D72DB">
      <w:pPr>
        <w:pStyle w:val="PargrafodaLista"/>
        <w:jc w:val="right"/>
        <w:rPr>
          <w:sz w:val="24"/>
          <w:szCs w:val="24"/>
        </w:rPr>
      </w:pPr>
    </w:p>
    <w:p w:rsidR="005D72DB" w:rsidRDefault="005D72DB" w:rsidP="005D72DB">
      <w:pPr>
        <w:pStyle w:val="PargrafodaLista"/>
        <w:jc w:val="right"/>
        <w:rPr>
          <w:sz w:val="24"/>
          <w:szCs w:val="24"/>
        </w:rPr>
      </w:pPr>
    </w:p>
    <w:p w:rsidR="005D72DB" w:rsidRDefault="005D72DB" w:rsidP="005D72DB">
      <w:pPr>
        <w:pStyle w:val="PargrafodaLista"/>
        <w:numPr>
          <w:ilvl w:val="0"/>
          <w:numId w:val="1"/>
        </w:num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Galho Quebrado – O jogador que retirar essa carta devera </w:t>
      </w:r>
      <w:r w:rsidR="004C47F8">
        <w:rPr>
          <w:sz w:val="24"/>
          <w:szCs w:val="24"/>
        </w:rPr>
        <w:t>descer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3</w:t>
      </w:r>
      <w:proofErr w:type="gramEnd"/>
      <w:r>
        <w:rPr>
          <w:sz w:val="24"/>
          <w:szCs w:val="24"/>
        </w:rPr>
        <w:t xml:space="preserve"> casas por onde passou. </w:t>
      </w:r>
    </w:p>
    <w:p w:rsidR="005D72DB" w:rsidRDefault="00A9395F" w:rsidP="005D72DB">
      <w:pPr>
        <w:jc w:val="right"/>
        <w:rPr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530240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297815</wp:posOffset>
            </wp:positionV>
            <wp:extent cx="1630045" cy="1884680"/>
            <wp:effectExtent l="0" t="0" r="8255" b="1270"/>
            <wp:wrapSquare wrapText="bothSides"/>
            <wp:docPr id="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6" t="7321" r="4800" b="8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2DB" w:rsidRDefault="005D72DB" w:rsidP="005D72DB">
      <w:pPr>
        <w:jc w:val="right"/>
        <w:rPr>
          <w:sz w:val="24"/>
          <w:szCs w:val="24"/>
        </w:rPr>
      </w:pPr>
    </w:p>
    <w:p w:rsidR="005D72DB" w:rsidRDefault="005D72DB" w:rsidP="005D72DB">
      <w:pPr>
        <w:jc w:val="right"/>
        <w:rPr>
          <w:sz w:val="24"/>
          <w:szCs w:val="24"/>
        </w:rPr>
      </w:pPr>
    </w:p>
    <w:p w:rsidR="005D72DB" w:rsidRDefault="005D72DB" w:rsidP="005D72DB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Pata presa – O jogador que retirar essa carta ficara uma rodada sem jogar.</w:t>
      </w:r>
    </w:p>
    <w:p w:rsidR="00DF3657" w:rsidRDefault="00DF3657">
      <w:pPr>
        <w:rPr>
          <w:sz w:val="24"/>
          <w:szCs w:val="24"/>
        </w:rPr>
      </w:pPr>
    </w:p>
    <w:p w:rsidR="00DF3657" w:rsidRDefault="00A9395F">
      <w:pPr>
        <w:rPr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1913890</wp:posOffset>
            </wp:positionH>
            <wp:positionV relativeFrom="paragraph">
              <wp:posOffset>102235</wp:posOffset>
            </wp:positionV>
            <wp:extent cx="1732280" cy="2009775"/>
            <wp:effectExtent l="0" t="0" r="1270" b="9525"/>
            <wp:wrapSquare wrapText="bothSides"/>
            <wp:docPr id="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28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3657" w:rsidRDefault="00DF3657">
      <w:pPr>
        <w:rPr>
          <w:sz w:val="24"/>
          <w:szCs w:val="24"/>
        </w:rPr>
      </w:pPr>
    </w:p>
    <w:p w:rsidR="00DF3657" w:rsidRPr="00DF3657" w:rsidRDefault="00DF3657" w:rsidP="00DF3657">
      <w:pPr>
        <w:pStyle w:val="PargrafodaLista"/>
        <w:numPr>
          <w:ilvl w:val="0"/>
          <w:numId w:val="1"/>
        </w:numPr>
        <w:jc w:val="right"/>
        <w:rPr>
          <w:sz w:val="24"/>
          <w:szCs w:val="24"/>
        </w:rPr>
      </w:pPr>
      <w:r w:rsidRPr="00DF3657">
        <w:rPr>
          <w:sz w:val="24"/>
          <w:szCs w:val="24"/>
        </w:rPr>
        <w:t>Cipó de Arremesso</w:t>
      </w:r>
      <w:r>
        <w:rPr>
          <w:sz w:val="24"/>
          <w:szCs w:val="24"/>
        </w:rPr>
        <w:t xml:space="preserve"> – O jogador que retirar essa carta </w:t>
      </w:r>
      <w:r w:rsidR="004C47F8">
        <w:rPr>
          <w:sz w:val="24"/>
          <w:szCs w:val="24"/>
        </w:rPr>
        <w:t>devera</w:t>
      </w:r>
      <w:r>
        <w:rPr>
          <w:sz w:val="24"/>
          <w:szCs w:val="24"/>
        </w:rPr>
        <w:t xml:space="preserve"> avançar </w:t>
      </w:r>
      <w:proofErr w:type="gramStart"/>
      <w:r>
        <w:rPr>
          <w:sz w:val="24"/>
          <w:szCs w:val="24"/>
        </w:rPr>
        <w:t>3</w:t>
      </w:r>
      <w:proofErr w:type="gramEnd"/>
      <w:r>
        <w:rPr>
          <w:sz w:val="24"/>
          <w:szCs w:val="24"/>
        </w:rPr>
        <w:t xml:space="preserve"> casas </w:t>
      </w:r>
      <w:r w:rsidR="003B2C9F">
        <w:rPr>
          <w:sz w:val="24"/>
          <w:szCs w:val="24"/>
        </w:rPr>
        <w:t xml:space="preserve">na vertical </w:t>
      </w:r>
      <w:r w:rsidR="003F5829">
        <w:rPr>
          <w:sz w:val="24"/>
          <w:szCs w:val="24"/>
        </w:rPr>
        <w:t xml:space="preserve">e para qualquer direção </w:t>
      </w:r>
      <w:r>
        <w:rPr>
          <w:sz w:val="24"/>
          <w:szCs w:val="24"/>
        </w:rPr>
        <w:t>mesmo que elas não estejam conectadas.</w:t>
      </w:r>
    </w:p>
    <w:p w:rsidR="00DF3657" w:rsidRDefault="00A9395F" w:rsidP="00DF3657">
      <w:pPr>
        <w:jc w:val="right"/>
        <w:rPr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23936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285750</wp:posOffset>
            </wp:positionV>
            <wp:extent cx="1711960" cy="1957705"/>
            <wp:effectExtent l="0" t="0" r="2540" b="4445"/>
            <wp:wrapSquare wrapText="bothSides"/>
            <wp:docPr id="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0" t="7484" r="9607" b="8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3657" w:rsidRDefault="00DF3657" w:rsidP="00DF3657">
      <w:pPr>
        <w:jc w:val="right"/>
        <w:rPr>
          <w:sz w:val="24"/>
          <w:szCs w:val="24"/>
        </w:rPr>
      </w:pPr>
    </w:p>
    <w:p w:rsidR="00DF3657" w:rsidRDefault="00DF3657" w:rsidP="00DF3657">
      <w:pPr>
        <w:jc w:val="right"/>
        <w:rPr>
          <w:sz w:val="24"/>
          <w:szCs w:val="24"/>
        </w:rPr>
      </w:pPr>
    </w:p>
    <w:p w:rsidR="005D72DB" w:rsidRPr="00DF3657" w:rsidRDefault="00DF3657" w:rsidP="00DF3657">
      <w:pPr>
        <w:pStyle w:val="PargrafodaLista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Super</w:t>
      </w:r>
      <w:proofErr w:type="spellEnd"/>
      <w:r>
        <w:rPr>
          <w:sz w:val="24"/>
          <w:szCs w:val="24"/>
        </w:rPr>
        <w:t xml:space="preserve"> Pulo – O jogador que retirar essa carta terá que subir duas casas</w:t>
      </w:r>
      <w:r w:rsidR="003F46EA">
        <w:rPr>
          <w:sz w:val="24"/>
          <w:szCs w:val="24"/>
        </w:rPr>
        <w:t xml:space="preserve"> conectadas</w:t>
      </w:r>
      <w:r>
        <w:rPr>
          <w:sz w:val="24"/>
          <w:szCs w:val="24"/>
        </w:rPr>
        <w:t>.</w:t>
      </w:r>
    </w:p>
    <w:p w:rsidR="00DF3657" w:rsidRDefault="00DF3657">
      <w:pPr>
        <w:rPr>
          <w:sz w:val="24"/>
          <w:szCs w:val="24"/>
        </w:rPr>
      </w:pPr>
    </w:p>
    <w:p w:rsidR="00DF3657" w:rsidRDefault="00DF3657">
      <w:pPr>
        <w:rPr>
          <w:sz w:val="24"/>
          <w:szCs w:val="24"/>
        </w:rPr>
      </w:pPr>
    </w:p>
    <w:p w:rsidR="004C47F8" w:rsidRDefault="00A9395F" w:rsidP="004C47F8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24960" behindDoc="0" locked="0" layoutInCell="1" allowOverlap="1" wp14:anchorId="12D59AC6" wp14:editId="279F6A6F">
            <wp:simplePos x="0" y="0"/>
            <wp:positionH relativeFrom="column">
              <wp:posOffset>3691890</wp:posOffset>
            </wp:positionH>
            <wp:positionV relativeFrom="paragraph">
              <wp:posOffset>-24765</wp:posOffset>
            </wp:positionV>
            <wp:extent cx="1800225" cy="2070100"/>
            <wp:effectExtent l="0" t="0" r="9525" b="6350"/>
            <wp:wrapSquare wrapText="bothSides"/>
            <wp:docPr id="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7F8" w:rsidRDefault="004C47F8" w:rsidP="004C47F8">
      <w:pPr>
        <w:rPr>
          <w:sz w:val="24"/>
          <w:szCs w:val="24"/>
        </w:rPr>
      </w:pPr>
    </w:p>
    <w:p w:rsidR="004C47F8" w:rsidRDefault="004C47F8" w:rsidP="004C47F8">
      <w:pPr>
        <w:pStyle w:val="PargrafodaLista"/>
        <w:numPr>
          <w:ilvl w:val="0"/>
          <w:numId w:val="1"/>
        </w:numPr>
        <w:jc w:val="right"/>
        <w:rPr>
          <w:sz w:val="24"/>
          <w:szCs w:val="24"/>
        </w:rPr>
      </w:pPr>
      <w:r w:rsidRPr="004C47F8">
        <w:rPr>
          <w:sz w:val="24"/>
          <w:szCs w:val="24"/>
        </w:rPr>
        <w:t xml:space="preserve">Café Expresso – O jogador que retirar esta carta devera avançar </w:t>
      </w:r>
      <w:proofErr w:type="gramStart"/>
      <w:r w:rsidRPr="004C47F8">
        <w:rPr>
          <w:sz w:val="24"/>
          <w:szCs w:val="24"/>
        </w:rPr>
        <w:t>3</w:t>
      </w:r>
      <w:proofErr w:type="gramEnd"/>
      <w:r w:rsidRPr="004C47F8">
        <w:rPr>
          <w:sz w:val="24"/>
          <w:szCs w:val="24"/>
        </w:rPr>
        <w:t xml:space="preserve"> casas para qualquer direção desde que estejam conectadas.</w:t>
      </w:r>
    </w:p>
    <w:p w:rsidR="00D7500E" w:rsidRDefault="00D7500E" w:rsidP="004C47F8">
      <w:pPr>
        <w:rPr>
          <w:sz w:val="24"/>
          <w:szCs w:val="24"/>
        </w:rPr>
      </w:pPr>
    </w:p>
    <w:p w:rsidR="004C47F8" w:rsidRDefault="00A9395F" w:rsidP="004C47F8">
      <w:pPr>
        <w:rPr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28032" behindDoc="0" locked="0" layoutInCell="1" allowOverlap="1" wp14:anchorId="7F3D2797" wp14:editId="6824C802">
            <wp:simplePos x="0" y="0"/>
            <wp:positionH relativeFrom="column">
              <wp:posOffset>3331845</wp:posOffset>
            </wp:positionH>
            <wp:positionV relativeFrom="paragraph">
              <wp:posOffset>332740</wp:posOffset>
            </wp:positionV>
            <wp:extent cx="1880235" cy="1639570"/>
            <wp:effectExtent l="0" t="0" r="5715" b="0"/>
            <wp:wrapSquare wrapText="bothSides"/>
            <wp:docPr id="99" name="Imagem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3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619F42D" wp14:editId="0CB9616E">
                <wp:simplePos x="0" y="0"/>
                <wp:positionH relativeFrom="column">
                  <wp:posOffset>1344930</wp:posOffset>
                </wp:positionH>
                <wp:positionV relativeFrom="paragraph">
                  <wp:posOffset>333375</wp:posOffset>
                </wp:positionV>
                <wp:extent cx="1864360" cy="278765"/>
                <wp:effectExtent l="57150" t="38100" r="78740" b="121285"/>
                <wp:wrapNone/>
                <wp:docPr id="154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27876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3F5829" w:rsidRDefault="003F5829" w:rsidP="003F5829">
                            <w:r>
                              <w:t>NOZ DE ARREMESSO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05.9pt;margin-top:26.25pt;width:146.8pt;height:21.9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" fillcolor="black" stroked="f">
                <v:fill opacity="45746f"/>
                <v:shadow on="t" color="black" opacity="22937f" origin=",.5" offset="0,.63889mm"/>
                <v:textbox>
                  <w:txbxContent>
                    <w:p w:rsidR="003F5829" w:rsidRDefault="003F5829" w:rsidP="003F5829">
                      <w:r>
                        <w:t>NOZ DE ARREMESSO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EDB6ED6" wp14:editId="0337D23A">
                <wp:simplePos x="0" y="0"/>
                <wp:positionH relativeFrom="column">
                  <wp:posOffset>1872615</wp:posOffset>
                </wp:positionH>
                <wp:positionV relativeFrom="paragraph">
                  <wp:posOffset>1445260</wp:posOffset>
                </wp:positionV>
                <wp:extent cx="201295" cy="187325"/>
                <wp:effectExtent l="76200" t="38100" r="27305" b="117475"/>
                <wp:wrapNone/>
                <wp:docPr id="15405" name="Elips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63" o:spid="_x0000_s1026" style="position:absolute;margin-left:147.45pt;margin-top:113.8pt;width:15.85pt;height:14.7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" fillcolor="#fcd5b5" stroked="f">
                <v:shadow on="t" color="black" opacity="22937f" origin=",.5" offset="0,.63889mm"/>
                <v:path arrowok="t"/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0F889D51" wp14:editId="0707E048">
                <wp:simplePos x="0" y="0"/>
                <wp:positionH relativeFrom="column">
                  <wp:posOffset>-1981835</wp:posOffset>
                </wp:positionH>
                <wp:positionV relativeFrom="paragraph">
                  <wp:posOffset>334645</wp:posOffset>
                </wp:positionV>
                <wp:extent cx="1864360" cy="278765"/>
                <wp:effectExtent l="57150" t="38100" r="78740" b="121285"/>
                <wp:wrapNone/>
                <wp:docPr id="1540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27876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1D5AB0" w:rsidRDefault="001D5AB0">
                            <w:r>
                              <w:t>NOZ DE ARREMESSO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156.05pt;margin-top:26.35pt;width:146.8pt;height:21.9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" fillcolor="black" stroked="f">
                <v:fill opacity="45746f"/>
                <v:shadow on="t" color="black" opacity="22937f" origin=",.5" offset="0,.63889mm"/>
                <v:textbox>
                  <w:txbxContent>
                    <w:p w:rsidR="001D5AB0" w:rsidRDefault="001D5AB0">
                      <w:r>
                        <w:t>NOZ DE ARREMESSO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576320" behindDoc="0" locked="0" layoutInCell="1" allowOverlap="1" wp14:anchorId="5433E8F2" wp14:editId="667C6DFE">
            <wp:simplePos x="0" y="0"/>
            <wp:positionH relativeFrom="column">
              <wp:posOffset>5715</wp:posOffset>
            </wp:positionH>
            <wp:positionV relativeFrom="paragraph">
              <wp:posOffset>334010</wp:posOffset>
            </wp:positionV>
            <wp:extent cx="1880235" cy="1639570"/>
            <wp:effectExtent l="0" t="0" r="5715" b="0"/>
            <wp:wrapSquare wrapText="bothSides"/>
            <wp:docPr id="9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7C7E" w:rsidRDefault="00F75837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A493A2" wp14:editId="1BC086CB">
                <wp:simplePos x="0" y="0"/>
                <wp:positionH relativeFrom="column">
                  <wp:posOffset>631825</wp:posOffset>
                </wp:positionH>
                <wp:positionV relativeFrom="paragraph">
                  <wp:posOffset>328930</wp:posOffset>
                </wp:positionV>
                <wp:extent cx="1152525" cy="268605"/>
                <wp:effectExtent l="3810" t="0" r="0" b="0"/>
                <wp:wrapNone/>
                <wp:docPr id="1540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52525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837" w:rsidRPr="003F5829" w:rsidRDefault="00F75837" w:rsidP="00F75837">
                            <w:pPr>
                              <w:rPr>
                                <w:sz w:val="16"/>
                              </w:rPr>
                            </w:pPr>
                            <w:r w:rsidRPr="003F5829">
                              <w:rPr>
                                <w:sz w:val="16"/>
                              </w:rPr>
                              <w:t>DIREÇÃO</w:t>
                            </w:r>
                            <w:r>
                              <w:rPr>
                                <w:sz w:val="16"/>
                              </w:rPr>
                              <w:t xml:space="preserve"> DO JOGO</w:t>
                            </w:r>
                          </w:p>
                          <w:p w:rsidR="003F5829" w:rsidRPr="003F5829" w:rsidRDefault="003F5829" w:rsidP="003F5829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9.75pt;margin-top:25.9pt;width:90.75pt;height:21.15pt;rotation:-9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" stroked="f">
                <v:textbox>
                  <w:txbxContent>
                    <w:p w:rsidR="00F75837" w:rsidRPr="003F5829" w:rsidRDefault="00F75837" w:rsidP="00F75837">
                      <w:pPr>
                        <w:rPr>
                          <w:sz w:val="16"/>
                        </w:rPr>
                      </w:pPr>
                      <w:r w:rsidRPr="003F5829">
                        <w:rPr>
                          <w:sz w:val="16"/>
                        </w:rPr>
                        <w:t>DIREÇÃO</w:t>
                      </w:r>
                      <w:r>
                        <w:rPr>
                          <w:sz w:val="16"/>
                        </w:rPr>
                        <w:t xml:space="preserve"> DO JOGO</w:t>
                      </w:r>
                    </w:p>
                    <w:p w:rsidR="003F5829" w:rsidRPr="003F5829" w:rsidRDefault="003F5829" w:rsidP="003F5829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B38D02" wp14:editId="15354CD6">
                <wp:simplePos x="0" y="0"/>
                <wp:positionH relativeFrom="column">
                  <wp:posOffset>-2704465</wp:posOffset>
                </wp:positionH>
                <wp:positionV relativeFrom="paragraph">
                  <wp:posOffset>333375</wp:posOffset>
                </wp:positionV>
                <wp:extent cx="1153160" cy="260985"/>
                <wp:effectExtent l="7937" t="0" r="0" b="0"/>
                <wp:wrapNone/>
                <wp:docPr id="154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5316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5829" w:rsidRPr="003F5829" w:rsidRDefault="003F5829">
                            <w:pPr>
                              <w:rPr>
                                <w:sz w:val="16"/>
                              </w:rPr>
                            </w:pPr>
                            <w:r w:rsidRPr="003F5829">
                              <w:rPr>
                                <w:sz w:val="16"/>
                              </w:rPr>
                              <w:t>DIREÇÃO</w:t>
                            </w:r>
                            <w:r w:rsidR="00F75837">
                              <w:rPr>
                                <w:sz w:val="16"/>
                              </w:rPr>
                              <w:t xml:space="preserve"> DO JOGO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212.95pt;margin-top:26.25pt;width:90.8pt;height:20.55pt;rotation:-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" stroked="f">
                <v:textbox>
                  <w:txbxContent>
                    <w:p w:rsidR="003F5829" w:rsidRPr="003F5829" w:rsidRDefault="003F5829">
                      <w:pPr>
                        <w:rPr>
                          <w:sz w:val="16"/>
                        </w:rPr>
                      </w:pPr>
                      <w:r w:rsidRPr="003F5829">
                        <w:rPr>
                          <w:sz w:val="16"/>
                        </w:rPr>
                        <w:t>DIREÇÃO</w:t>
                      </w:r>
                      <w:r w:rsidR="00F75837">
                        <w:rPr>
                          <w:sz w:val="16"/>
                        </w:rPr>
                        <w:t xml:space="preserve"> DO JOGO</w:t>
                      </w:r>
                    </w:p>
                  </w:txbxContent>
                </v:textbox>
              </v:shape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758592" behindDoc="0" locked="0" layoutInCell="1" allowOverlap="1" wp14:anchorId="38D16FAE" wp14:editId="55B63A0E">
                <wp:simplePos x="0" y="0"/>
                <wp:positionH relativeFrom="column">
                  <wp:posOffset>1249679</wp:posOffset>
                </wp:positionH>
                <wp:positionV relativeFrom="paragraph">
                  <wp:posOffset>107315</wp:posOffset>
                </wp:positionV>
                <wp:extent cx="0" cy="1016000"/>
                <wp:effectExtent l="95250" t="19050" r="114300" b="88900"/>
                <wp:wrapNone/>
                <wp:docPr id="15403" name="Conector de seta reta 14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160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4340" o:spid="_x0000_s1026" type="#_x0000_t32" style="position:absolute;margin-left:98.4pt;margin-top:8.45pt;width:0;height:80pt;z-index:2517585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" strokecolor="#4f81bd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714560" behindDoc="0" locked="0" layoutInCell="1" allowOverlap="1" wp14:anchorId="4ADE0EBD" wp14:editId="43E858D4">
                <wp:simplePos x="0" y="0"/>
                <wp:positionH relativeFrom="column">
                  <wp:posOffset>-2076451</wp:posOffset>
                </wp:positionH>
                <wp:positionV relativeFrom="paragraph">
                  <wp:posOffset>24130</wp:posOffset>
                </wp:positionV>
                <wp:extent cx="0" cy="1016000"/>
                <wp:effectExtent l="114300" t="38100" r="76200" b="69850"/>
                <wp:wrapNone/>
                <wp:docPr id="15402" name="Conector de seta reta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10160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7" o:spid="_x0000_s1026" type="#_x0000_t32" style="position:absolute;margin-left:-163.5pt;margin-top:1.9pt;width:0;height:80pt;flip:y;z-index:2517145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" strokecolor="#4f81bd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</w:p>
    <w:p w:rsidR="00657C7E" w:rsidRDefault="00A9395F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2144395</wp:posOffset>
                </wp:positionH>
                <wp:positionV relativeFrom="paragraph">
                  <wp:posOffset>250190</wp:posOffset>
                </wp:positionV>
                <wp:extent cx="201295" cy="187325"/>
                <wp:effectExtent l="76200" t="38100" r="27305" b="117475"/>
                <wp:wrapNone/>
                <wp:docPr id="15401" name="Elipse 14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336" o:spid="_x0000_s1026" style="position:absolute;margin-left:168.85pt;margin-top:19.7pt;width:15.85pt;height:14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</w:p>
    <w:p w:rsidR="00657C7E" w:rsidRDefault="00A9395F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2074545</wp:posOffset>
                </wp:positionH>
                <wp:positionV relativeFrom="paragraph">
                  <wp:posOffset>93980</wp:posOffset>
                </wp:positionV>
                <wp:extent cx="119380" cy="62865"/>
                <wp:effectExtent l="38100" t="38100" r="52070" b="108585"/>
                <wp:wrapNone/>
                <wp:docPr id="15400" name="Conector de seta reta 14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19380" cy="62865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37" o:spid="_x0000_s1026" type="#_x0000_t32" style="position:absolute;margin-left:163.35pt;margin-top:7.4pt;width:9.4pt;height:4.9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>
                <wp:simplePos x="0" y="0"/>
                <wp:positionH relativeFrom="column">
                  <wp:posOffset>-1453515</wp:posOffset>
                </wp:positionH>
                <wp:positionV relativeFrom="paragraph">
                  <wp:posOffset>172085</wp:posOffset>
                </wp:positionV>
                <wp:extent cx="201295" cy="187325"/>
                <wp:effectExtent l="76200" t="38100" r="27305" b="117475"/>
                <wp:wrapNone/>
                <wp:docPr id="15399" name="Elips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6" o:spid="_x0000_s1026" style="position:absolute;margin-left:-114.45pt;margin-top:13.55pt;width:15.85pt;height:14.7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" fillcolor="#fcd5b5" stroked="f">
                <v:shadow on="t" color="black" opacity="22937f" origin=",.5" offset="0,.63889mm"/>
                <v:path arrowok="t"/>
              </v:oval>
            </w:pict>
          </mc:Fallback>
        </mc:AlternateContent>
      </w:r>
    </w:p>
    <w:p w:rsidR="00657C7E" w:rsidRDefault="00A9395F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-1188085</wp:posOffset>
                </wp:positionH>
                <wp:positionV relativeFrom="paragraph">
                  <wp:posOffset>102235</wp:posOffset>
                </wp:positionV>
                <wp:extent cx="201295" cy="187325"/>
                <wp:effectExtent l="76200" t="38100" r="27305" b="117475"/>
                <wp:wrapNone/>
                <wp:docPr id="15398" name="Elips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7" o:spid="_x0000_s1026" style="position:absolute;margin-left:-93.55pt;margin-top:8.05pt;width:15.85pt;height:14.75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-1270635</wp:posOffset>
                </wp:positionH>
                <wp:positionV relativeFrom="paragraph">
                  <wp:posOffset>19050</wp:posOffset>
                </wp:positionV>
                <wp:extent cx="123825" cy="106680"/>
                <wp:effectExtent l="38100" t="19050" r="47625" b="102870"/>
                <wp:wrapNone/>
                <wp:docPr id="15397" name="Conector de seta re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3825" cy="10668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8" o:spid="_x0000_s1026" type="#_x0000_t32" style="position:absolute;margin-left:-100.05pt;margin-top:1.5pt;width:9.75pt;height:8.4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</w:p>
    <w:p w:rsidR="00657C7E" w:rsidRDefault="00A9395F" w:rsidP="004C47F8">
      <w:pPr>
        <w:rPr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1327150</wp:posOffset>
            </wp:positionH>
            <wp:positionV relativeFrom="paragraph">
              <wp:posOffset>308610</wp:posOffset>
            </wp:positionV>
            <wp:extent cx="1880235" cy="1639570"/>
            <wp:effectExtent l="0" t="0" r="5715" b="0"/>
            <wp:wrapSquare wrapText="bothSides"/>
            <wp:docPr id="85" name="Imagem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3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1325880</wp:posOffset>
                </wp:positionH>
                <wp:positionV relativeFrom="paragraph">
                  <wp:posOffset>292735</wp:posOffset>
                </wp:positionV>
                <wp:extent cx="1864360" cy="278765"/>
                <wp:effectExtent l="57150" t="38100" r="78740" b="121285"/>
                <wp:wrapNone/>
                <wp:docPr id="153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27876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3F5829" w:rsidRDefault="003F5829" w:rsidP="003F5829">
                            <w:r>
                              <w:t>GALHO QUEBRADO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04.4pt;margin-top:23.05pt;width:146.8pt;height:21.9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" fillcolor="black" stroked="f">
                <v:fill opacity="45746f"/>
                <v:shadow on="t" color="black" opacity="22937f" origin=",.5" offset="0,.63889mm"/>
                <v:textbox>
                  <w:txbxContent>
                    <w:p w:rsidR="003F5829" w:rsidRDefault="003F5829" w:rsidP="003F5829">
                      <w:r>
                        <w:t>GALHO QUEBRADO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771904" behindDoc="0" locked="0" layoutInCell="1" allowOverlap="1">
                <wp:simplePos x="0" y="0"/>
                <wp:positionH relativeFrom="column">
                  <wp:posOffset>1230629</wp:posOffset>
                </wp:positionH>
                <wp:positionV relativeFrom="paragraph">
                  <wp:posOffset>659130</wp:posOffset>
                </wp:positionV>
                <wp:extent cx="0" cy="1016000"/>
                <wp:effectExtent l="95250" t="19050" r="114300" b="88900"/>
                <wp:wrapNone/>
                <wp:docPr id="15395" name="Conector de seta reta 14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160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47" o:spid="_x0000_s1026" type="#_x0000_t32" style="position:absolute;margin-left:96.9pt;margin-top:51.9pt;width:0;height:80pt;z-index:2517719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" strokecolor="#4f81bd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>
                <wp:simplePos x="0" y="0"/>
                <wp:positionH relativeFrom="column">
                  <wp:posOffset>-1984375</wp:posOffset>
                </wp:positionH>
                <wp:positionV relativeFrom="paragraph">
                  <wp:posOffset>308610</wp:posOffset>
                </wp:positionV>
                <wp:extent cx="1864360" cy="276225"/>
                <wp:effectExtent l="57150" t="38100" r="78740" b="123825"/>
                <wp:wrapNone/>
                <wp:docPr id="153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27622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1D5AB0" w:rsidRDefault="001D5AB0" w:rsidP="001D5AB0">
                            <w:r>
                              <w:t>GALHO QUEBRADO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156.25pt;margin-top:24.3pt;width:146.8pt;height:21.75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" fillcolor="black" stroked="f">
                <v:fill opacity="45746f"/>
                <v:shadow on="t" color="black" opacity="22937f" origin=",.5" offset="0,.63889mm"/>
                <v:textbox>
                  <w:txbxContent>
                    <w:p w:rsidR="001D5AB0" w:rsidRDefault="001D5AB0" w:rsidP="001D5AB0">
                      <w:r>
                        <w:t>GALHO QUEBRADO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537408" behindDoc="0" locked="0" layoutInCell="1" allowOverlap="1">
            <wp:simplePos x="0" y="0"/>
            <wp:positionH relativeFrom="column">
              <wp:posOffset>-1979930</wp:posOffset>
            </wp:positionH>
            <wp:positionV relativeFrom="paragraph">
              <wp:posOffset>313690</wp:posOffset>
            </wp:positionV>
            <wp:extent cx="1877695" cy="1636395"/>
            <wp:effectExtent l="0" t="0" r="8255" b="1905"/>
            <wp:wrapSquare wrapText="bothSides"/>
            <wp:docPr id="8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>
                <wp:simplePos x="0" y="0"/>
                <wp:positionH relativeFrom="column">
                  <wp:posOffset>-995045</wp:posOffset>
                </wp:positionH>
                <wp:positionV relativeFrom="paragraph">
                  <wp:posOffset>1345565</wp:posOffset>
                </wp:positionV>
                <wp:extent cx="123825" cy="103505"/>
                <wp:effectExtent l="38100" t="19050" r="66675" b="86995"/>
                <wp:wrapNone/>
                <wp:docPr id="15393" name="Conector de seta reta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3825" cy="103505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1" o:spid="_x0000_s1026" type="#_x0000_t32" style="position:absolute;margin-left:-78.35pt;margin-top:105.95pt;width:9.75pt;height:8.1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>
                <wp:simplePos x="0" y="0"/>
                <wp:positionH relativeFrom="column">
                  <wp:posOffset>-1003300</wp:posOffset>
                </wp:positionH>
                <wp:positionV relativeFrom="paragraph">
                  <wp:posOffset>1049655</wp:posOffset>
                </wp:positionV>
                <wp:extent cx="123825" cy="103505"/>
                <wp:effectExtent l="57150" t="19050" r="66675" b="86995"/>
                <wp:wrapNone/>
                <wp:docPr id="15392" name="Conector de seta reta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23825" cy="103505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5" o:spid="_x0000_s1026" type="#_x0000_t32" style="position:absolute;margin-left:-79pt;margin-top:82.65pt;width:9.75pt;height:8.15pt;flip:x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</w:p>
    <w:p w:rsidR="00657C7E" w:rsidRDefault="00A9395F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730944" behindDoc="0" locked="0" layoutInCell="1" allowOverlap="1" wp14:anchorId="3B0FC30D" wp14:editId="66BA8CC8">
                <wp:simplePos x="0" y="0"/>
                <wp:positionH relativeFrom="column">
                  <wp:posOffset>-2078991</wp:posOffset>
                </wp:positionH>
                <wp:positionV relativeFrom="paragraph">
                  <wp:posOffset>330835</wp:posOffset>
                </wp:positionV>
                <wp:extent cx="0" cy="1016000"/>
                <wp:effectExtent l="114300" t="38100" r="76200" b="69850"/>
                <wp:wrapNone/>
                <wp:docPr id="15389" name="Conector de seta reta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10160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9" o:spid="_x0000_s1026" type="#_x0000_t32" style="position:absolute;margin-left:-163.7pt;margin-top:26.05pt;width:0;height:80pt;flip:y;z-index:2517309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" strokecolor="#4f81bd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</w:p>
    <w:p w:rsidR="00657C7E" w:rsidRDefault="00F75837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1669C80" wp14:editId="388EC174">
                <wp:simplePos x="0" y="0"/>
                <wp:positionH relativeFrom="column">
                  <wp:posOffset>605155</wp:posOffset>
                </wp:positionH>
                <wp:positionV relativeFrom="paragraph">
                  <wp:posOffset>205105</wp:posOffset>
                </wp:positionV>
                <wp:extent cx="1152525" cy="250190"/>
                <wp:effectExtent l="0" t="6032" r="3492" b="3493"/>
                <wp:wrapNone/>
                <wp:docPr id="1539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52525" cy="25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837" w:rsidRPr="003F5829" w:rsidRDefault="00F75837" w:rsidP="00F75837">
                            <w:pPr>
                              <w:rPr>
                                <w:sz w:val="16"/>
                              </w:rPr>
                            </w:pPr>
                            <w:r w:rsidRPr="003F5829">
                              <w:rPr>
                                <w:sz w:val="16"/>
                              </w:rPr>
                              <w:t>DIREÇÃO</w:t>
                            </w:r>
                            <w:r>
                              <w:rPr>
                                <w:sz w:val="16"/>
                              </w:rPr>
                              <w:t xml:space="preserve"> DO JOGO</w:t>
                            </w:r>
                          </w:p>
                          <w:p w:rsidR="003F5829" w:rsidRPr="003F5829" w:rsidRDefault="003F5829" w:rsidP="003F5829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47.65pt;margin-top:16.15pt;width:90.75pt;height:19.7pt;rotation:-90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" stroked="f">
                <v:textbox>
                  <w:txbxContent>
                    <w:p w:rsidR="00F75837" w:rsidRPr="003F5829" w:rsidRDefault="00F75837" w:rsidP="00F75837">
                      <w:pPr>
                        <w:rPr>
                          <w:sz w:val="16"/>
                        </w:rPr>
                      </w:pPr>
                      <w:r w:rsidRPr="003F5829">
                        <w:rPr>
                          <w:sz w:val="16"/>
                        </w:rPr>
                        <w:t>DIREÇÃO</w:t>
                      </w:r>
                      <w:r>
                        <w:rPr>
                          <w:sz w:val="16"/>
                        </w:rPr>
                        <w:t xml:space="preserve"> DO JOGO</w:t>
                      </w:r>
                    </w:p>
                    <w:p w:rsidR="003F5829" w:rsidRPr="003F5829" w:rsidRDefault="003F5829" w:rsidP="003F5829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FBF1865" wp14:editId="4117C95C">
                <wp:simplePos x="0" y="0"/>
                <wp:positionH relativeFrom="column">
                  <wp:posOffset>-2705735</wp:posOffset>
                </wp:positionH>
                <wp:positionV relativeFrom="paragraph">
                  <wp:posOffset>303530</wp:posOffset>
                </wp:positionV>
                <wp:extent cx="1152525" cy="255905"/>
                <wp:effectExtent l="0" t="8890" r="635" b="635"/>
                <wp:wrapNone/>
                <wp:docPr id="153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5252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837" w:rsidRPr="003F5829" w:rsidRDefault="00F75837" w:rsidP="00F75837">
                            <w:pPr>
                              <w:rPr>
                                <w:sz w:val="16"/>
                              </w:rPr>
                            </w:pPr>
                            <w:r w:rsidRPr="003F5829">
                              <w:rPr>
                                <w:sz w:val="16"/>
                              </w:rPr>
                              <w:t>DIREÇÃO</w:t>
                            </w:r>
                            <w:r>
                              <w:rPr>
                                <w:sz w:val="16"/>
                              </w:rPr>
                              <w:t xml:space="preserve"> DO JOGO</w:t>
                            </w:r>
                          </w:p>
                          <w:p w:rsidR="003F5829" w:rsidRPr="003F5829" w:rsidRDefault="003F5829" w:rsidP="003F5829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213.05pt;margin-top:23.9pt;width:90.75pt;height:20.15pt;rotation:-9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" stroked="f">
                <v:textbox>
                  <w:txbxContent>
                    <w:p w:rsidR="00F75837" w:rsidRPr="003F5829" w:rsidRDefault="00F75837" w:rsidP="00F75837">
                      <w:pPr>
                        <w:rPr>
                          <w:sz w:val="16"/>
                        </w:rPr>
                      </w:pPr>
                      <w:r w:rsidRPr="003F5829">
                        <w:rPr>
                          <w:sz w:val="16"/>
                        </w:rPr>
                        <w:t>DIREÇÃO</w:t>
                      </w:r>
                      <w:r>
                        <w:rPr>
                          <w:sz w:val="16"/>
                        </w:rPr>
                        <w:t xml:space="preserve"> DO JOGO</w:t>
                      </w:r>
                    </w:p>
                    <w:p w:rsidR="003F5829" w:rsidRPr="003F5829" w:rsidRDefault="003F5829" w:rsidP="003F5829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2383790</wp:posOffset>
                </wp:positionH>
                <wp:positionV relativeFrom="paragraph">
                  <wp:posOffset>175895</wp:posOffset>
                </wp:positionV>
                <wp:extent cx="201295" cy="187325"/>
                <wp:effectExtent l="76200" t="38100" r="27305" b="117475"/>
                <wp:wrapNone/>
                <wp:docPr id="15388" name="Elipse 14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349" o:spid="_x0000_s1026" style="position:absolute;margin-left:187.7pt;margin-top:13.85pt;width:15.85pt;height:14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" fillcolor="#fcd5b5" stroked="f">
                <v:shadow on="t" color="black" opacity="22937f" origin=",.5" offset="0,.63889mm"/>
                <v:path arrowok="t"/>
              </v:oval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>
                <wp:simplePos x="0" y="0"/>
                <wp:positionH relativeFrom="column">
                  <wp:posOffset>-924560</wp:posOffset>
                </wp:positionH>
                <wp:positionV relativeFrom="paragraph">
                  <wp:posOffset>191770</wp:posOffset>
                </wp:positionV>
                <wp:extent cx="201295" cy="187325"/>
                <wp:effectExtent l="76200" t="38100" r="27305" b="117475"/>
                <wp:wrapNone/>
                <wp:docPr id="15387" name="Elips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9" o:spid="_x0000_s1026" style="position:absolute;margin-left:-72.8pt;margin-top:15.1pt;width:15.85pt;height:14.7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" fillcolor="#fcd5b5" stroked="f">
                <v:shadow on="t" color="black" opacity="22937f" origin=",.5" offset="0,.63889mm"/>
                <v:path arrowok="t"/>
              </v:oval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2297430</wp:posOffset>
                </wp:positionH>
                <wp:positionV relativeFrom="paragraph">
                  <wp:posOffset>359410</wp:posOffset>
                </wp:positionV>
                <wp:extent cx="123825" cy="103505"/>
                <wp:effectExtent l="57150" t="19050" r="66675" b="86995"/>
                <wp:wrapNone/>
                <wp:docPr id="15386" name="Conector de seta reta 14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23825" cy="103505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53" o:spid="_x0000_s1026" type="#_x0000_t32" style="position:absolute;margin-left:180.9pt;margin-top:28.3pt;width:9.75pt;height:8.15pt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2123440</wp:posOffset>
                </wp:positionH>
                <wp:positionV relativeFrom="paragraph">
                  <wp:posOffset>469265</wp:posOffset>
                </wp:positionV>
                <wp:extent cx="201295" cy="184150"/>
                <wp:effectExtent l="76200" t="38100" r="27305" b="120650"/>
                <wp:wrapNone/>
                <wp:docPr id="15385" name="Elipse 14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4150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  <a:alpha val="89804"/>
                          </a:srgbClr>
                        </a:solidFill>
                        <a:ln w="3175"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352" o:spid="_x0000_s1026" style="position:absolute;margin-left:167.2pt;margin-top:36.95pt;width:15.85pt;height:14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" fillcolor="#fcd5b5" stroked="f" strokeweight=".25pt">
                <v:fill opacity="58853f"/>
                <v:shadow on="t" color="black" opacity="22937f" origin=",.5" offset="0,.63889mm"/>
                <v:path arrowok="t"/>
              </v:oval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2305685</wp:posOffset>
                </wp:positionH>
                <wp:positionV relativeFrom="paragraph">
                  <wp:posOffset>655320</wp:posOffset>
                </wp:positionV>
                <wp:extent cx="123825" cy="103505"/>
                <wp:effectExtent l="38100" t="19050" r="66675" b="86995"/>
                <wp:wrapNone/>
                <wp:docPr id="15384" name="Conector de seta reta 14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3825" cy="103505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51" o:spid="_x0000_s1026" type="#_x0000_t32" style="position:absolute;margin-left:181.55pt;margin-top:51.6pt;width:9.75pt;height:8.1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</w:p>
    <w:p w:rsidR="00657C7E" w:rsidRDefault="00A9395F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>
                <wp:simplePos x="0" y="0"/>
                <wp:positionH relativeFrom="column">
                  <wp:posOffset>-1193800</wp:posOffset>
                </wp:positionH>
                <wp:positionV relativeFrom="paragraph">
                  <wp:posOffset>128270</wp:posOffset>
                </wp:positionV>
                <wp:extent cx="201295" cy="184150"/>
                <wp:effectExtent l="76200" t="38100" r="27305" b="120650"/>
                <wp:wrapNone/>
                <wp:docPr id="15383" name="Elips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4150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  <a:alpha val="89804"/>
                          </a:srgbClr>
                        </a:solidFill>
                        <a:ln w="3175"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" o:spid="_x0000_s1026" style="position:absolute;margin-left:-94pt;margin-top:10.1pt;width:15.85pt;height:14.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" fillcolor="#fcd5b5" stroked="f" strokeweight=".25pt">
                <v:fill opacity="58853f"/>
                <v:shadow on="t" color="black" opacity="22937f" origin=",.5" offset="0,.63889mm"/>
                <v:path arrowok="t"/>
              </v:oval>
            </w:pict>
          </mc:Fallback>
        </mc:AlternateContent>
      </w:r>
    </w:p>
    <w:p w:rsidR="00657C7E" w:rsidRDefault="00A9395F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2388870</wp:posOffset>
                </wp:positionH>
                <wp:positionV relativeFrom="paragraph">
                  <wp:posOffset>35560</wp:posOffset>
                </wp:positionV>
                <wp:extent cx="201295" cy="184150"/>
                <wp:effectExtent l="76200" t="38100" r="27305" b="120650"/>
                <wp:wrapNone/>
                <wp:docPr id="15382" name="Elipse 14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4150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350" o:spid="_x0000_s1026" style="position:absolute;margin-left:188.1pt;margin-top:2.8pt;width:15.85pt;height:1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>
                <wp:simplePos x="0" y="0"/>
                <wp:positionH relativeFrom="column">
                  <wp:posOffset>-918845</wp:posOffset>
                </wp:positionH>
                <wp:positionV relativeFrom="paragraph">
                  <wp:posOffset>43180</wp:posOffset>
                </wp:positionV>
                <wp:extent cx="201295" cy="184150"/>
                <wp:effectExtent l="76200" t="38100" r="27305" b="120650"/>
                <wp:wrapNone/>
                <wp:docPr id="15381" name="Elips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4150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0" o:spid="_x0000_s1026" style="position:absolute;margin-left:-72.35pt;margin-top:3.4pt;width:15.85pt;height:14.5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</w:p>
    <w:p w:rsidR="004C47F8" w:rsidRDefault="004C47F8" w:rsidP="004C47F8">
      <w:pPr>
        <w:rPr>
          <w:sz w:val="24"/>
          <w:szCs w:val="24"/>
        </w:rPr>
      </w:pPr>
    </w:p>
    <w:p w:rsidR="00657C7E" w:rsidRDefault="00A9395F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1281430</wp:posOffset>
                </wp:positionH>
                <wp:positionV relativeFrom="paragraph">
                  <wp:posOffset>208280</wp:posOffset>
                </wp:positionV>
                <wp:extent cx="1864360" cy="278765"/>
                <wp:effectExtent l="57150" t="38100" r="78740" b="121285"/>
                <wp:wrapNone/>
                <wp:docPr id="1538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27876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3F5829" w:rsidRDefault="003F5829" w:rsidP="003F5829">
                            <w:r>
                              <w:t>CIPÓ DE ARREMESSO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00.9pt;margin-top:16.4pt;width:146.8pt;height:21.9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" fillcolor="black" stroked="f">
                <v:fill opacity="45746f"/>
                <v:shadow on="t" color="black" opacity="22937f" origin=",.5" offset="0,.63889mm"/>
                <v:textbox>
                  <w:txbxContent>
                    <w:p w:rsidR="003F5829" w:rsidRDefault="003F5829" w:rsidP="003F5829">
                      <w:r>
                        <w:t>CIPÓ DE ARREMESSO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1558290</wp:posOffset>
                </wp:positionH>
                <wp:positionV relativeFrom="paragraph">
                  <wp:posOffset>535940</wp:posOffset>
                </wp:positionV>
                <wp:extent cx="552450" cy="571500"/>
                <wp:effectExtent l="57150" t="38100" r="57150" b="76200"/>
                <wp:wrapNone/>
                <wp:docPr id="15379" name="Conector de seta reta 14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52450" cy="5715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61" o:spid="_x0000_s1026" type="#_x0000_t32" style="position:absolute;margin-left:122.7pt;margin-top:42.2pt;width:43.5pt;height:4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2345690</wp:posOffset>
                </wp:positionH>
                <wp:positionV relativeFrom="paragraph">
                  <wp:posOffset>1351915</wp:posOffset>
                </wp:positionV>
                <wp:extent cx="558800" cy="554990"/>
                <wp:effectExtent l="38100" t="19050" r="88900" b="92710"/>
                <wp:wrapNone/>
                <wp:docPr id="15378" name="Conector de seta reta 14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8800" cy="55499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60" o:spid="_x0000_s1026" type="#_x0000_t32" style="position:absolute;margin-left:184.7pt;margin-top:106.45pt;width:44pt;height:43.7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1345565</wp:posOffset>
                </wp:positionH>
                <wp:positionV relativeFrom="paragraph">
                  <wp:posOffset>344170</wp:posOffset>
                </wp:positionV>
                <wp:extent cx="201295" cy="187325"/>
                <wp:effectExtent l="76200" t="38100" r="27305" b="117475"/>
                <wp:wrapNone/>
                <wp:docPr id="15377" name="Elipse 14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359" o:spid="_x0000_s1026" style="position:absolute;margin-left:105.95pt;margin-top:27.1pt;width:15.85pt;height:14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2897505</wp:posOffset>
                </wp:positionH>
                <wp:positionV relativeFrom="paragraph">
                  <wp:posOffset>344170</wp:posOffset>
                </wp:positionV>
                <wp:extent cx="201295" cy="187325"/>
                <wp:effectExtent l="76200" t="38100" r="27305" b="117475"/>
                <wp:wrapNone/>
                <wp:docPr id="15376" name="Elipse 14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358" o:spid="_x0000_s1026" style="position:absolute;margin-left:228.15pt;margin-top:27.1pt;width:15.85pt;height:14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1341755</wp:posOffset>
                </wp:positionH>
                <wp:positionV relativeFrom="paragraph">
                  <wp:posOffset>1899920</wp:posOffset>
                </wp:positionV>
                <wp:extent cx="201295" cy="187325"/>
                <wp:effectExtent l="76200" t="38100" r="27305" b="117475"/>
                <wp:wrapNone/>
                <wp:docPr id="15375" name="Elipse 14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357" o:spid="_x0000_s1026" style="position:absolute;margin-left:105.65pt;margin-top:149.6pt;width:15.85pt;height:14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1547495</wp:posOffset>
                </wp:positionH>
                <wp:positionV relativeFrom="paragraph">
                  <wp:posOffset>1316990</wp:posOffset>
                </wp:positionV>
                <wp:extent cx="557530" cy="584200"/>
                <wp:effectExtent l="57150" t="19050" r="71120" b="101600"/>
                <wp:wrapNone/>
                <wp:docPr id="15374" name="Conector de seta reta 14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57530" cy="5842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56" o:spid="_x0000_s1026" type="#_x0000_t32" style="position:absolute;margin-left:121.85pt;margin-top:103.7pt;width:43.9pt;height:46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2113915</wp:posOffset>
                </wp:positionH>
                <wp:positionV relativeFrom="paragraph">
                  <wp:posOffset>1129030</wp:posOffset>
                </wp:positionV>
                <wp:extent cx="201295" cy="187325"/>
                <wp:effectExtent l="76200" t="38100" r="27305" b="117475"/>
                <wp:wrapNone/>
                <wp:docPr id="15373" name="Elipse 14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  <a:alpha val="89804"/>
                          </a:srgbClr>
                        </a:solidFill>
                        <a:ln w="3175"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355" o:spid="_x0000_s1026" style="position:absolute;margin-left:166.45pt;margin-top:88.9pt;width:15.85pt;height:14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" fillcolor="#fcd5b5" stroked="f" strokeweight=".25pt">
                <v:fill opacity="58853f"/>
                <v:shadow on="t" color="black" opacity="22937f" origin=",.5" offset="0,.63889mm"/>
                <v:path arrowok="t"/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2330450</wp:posOffset>
                </wp:positionH>
                <wp:positionV relativeFrom="paragraph">
                  <wp:posOffset>532765</wp:posOffset>
                </wp:positionV>
                <wp:extent cx="565150" cy="542925"/>
                <wp:effectExtent l="38100" t="38100" r="63500" b="85725"/>
                <wp:wrapNone/>
                <wp:docPr id="15372" name="Conector de seta reta 14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65150" cy="542925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54" o:spid="_x0000_s1026" type="#_x0000_t32" style="position:absolute;margin-left:183.5pt;margin-top:41.95pt;width:44.5pt;height:42.75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3329940</wp:posOffset>
            </wp:positionH>
            <wp:positionV relativeFrom="paragraph">
              <wp:posOffset>279400</wp:posOffset>
            </wp:positionV>
            <wp:extent cx="1879600" cy="1879600"/>
            <wp:effectExtent l="0" t="0" r="6350" b="6350"/>
            <wp:wrapSquare wrapText="bothSides"/>
            <wp:docPr id="15371" name="Imagem 1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36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-1995805</wp:posOffset>
                </wp:positionH>
                <wp:positionV relativeFrom="paragraph">
                  <wp:posOffset>243840</wp:posOffset>
                </wp:positionV>
                <wp:extent cx="1864360" cy="278765"/>
                <wp:effectExtent l="57150" t="38100" r="78740" b="121285"/>
                <wp:wrapNone/>
                <wp:docPr id="1537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27876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657C7E" w:rsidRDefault="00657C7E" w:rsidP="00657C7E">
                            <w:r>
                              <w:t>CIPÓ DE ARREMESSO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157.15pt;margin-top:19.2pt;width:146.8pt;height:21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" fillcolor="black" stroked="f">
                <v:fill opacity="45746f"/>
                <v:shadow on="t" color="black" opacity="22937f" origin=",.5" offset="0,.63889mm"/>
                <v:textbox>
                  <w:txbxContent>
                    <w:p w:rsidR="00657C7E" w:rsidRDefault="00657C7E" w:rsidP="00657C7E">
                      <w:r>
                        <w:t>CIPÓ DE ARREMESSO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522048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314960</wp:posOffset>
            </wp:positionV>
            <wp:extent cx="1879600" cy="1879600"/>
            <wp:effectExtent l="0" t="0" r="6350" b="6350"/>
            <wp:wrapSquare wrapText="bothSides"/>
            <wp:docPr id="15369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-946785</wp:posOffset>
                </wp:positionH>
                <wp:positionV relativeFrom="paragraph">
                  <wp:posOffset>568325</wp:posOffset>
                </wp:positionV>
                <wp:extent cx="565150" cy="542925"/>
                <wp:effectExtent l="38100" t="38100" r="63500" b="85725"/>
                <wp:wrapNone/>
                <wp:docPr id="15368" name="Conector de seta reta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65150" cy="542925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2" o:spid="_x0000_s1026" type="#_x0000_t32" style="position:absolute;margin-left:-74.55pt;margin-top:44.75pt;width:44.5pt;height:42.75pt;flip:y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-1931670</wp:posOffset>
                </wp:positionH>
                <wp:positionV relativeFrom="paragraph">
                  <wp:posOffset>379730</wp:posOffset>
                </wp:positionV>
                <wp:extent cx="201295" cy="187325"/>
                <wp:effectExtent l="76200" t="38100" r="27305" b="117475"/>
                <wp:wrapNone/>
                <wp:docPr id="15367" name="Elips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53" o:spid="_x0000_s1026" style="position:absolute;margin-left:-152.1pt;margin-top:29.9pt;width:15.85pt;height:1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-379730</wp:posOffset>
                </wp:positionH>
                <wp:positionV relativeFrom="paragraph">
                  <wp:posOffset>379730</wp:posOffset>
                </wp:positionV>
                <wp:extent cx="201295" cy="187325"/>
                <wp:effectExtent l="76200" t="38100" r="27305" b="117475"/>
                <wp:wrapNone/>
                <wp:docPr id="15366" name="Elips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52" o:spid="_x0000_s1026" style="position:absolute;margin-left:-29.9pt;margin-top:29.9pt;width:15.85pt;height:1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-1729740</wp:posOffset>
                </wp:positionH>
                <wp:positionV relativeFrom="paragraph">
                  <wp:posOffset>1352550</wp:posOffset>
                </wp:positionV>
                <wp:extent cx="557530" cy="584200"/>
                <wp:effectExtent l="57150" t="19050" r="71120" b="101600"/>
                <wp:wrapNone/>
                <wp:docPr id="15365" name="Conector de seta reta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57530" cy="5842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4" o:spid="_x0000_s1026" type="#_x0000_t32" style="position:absolute;margin-left:-136.2pt;margin-top:106.5pt;width:43.9pt;height:46pt;flip:x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-1163320</wp:posOffset>
                </wp:positionH>
                <wp:positionV relativeFrom="paragraph">
                  <wp:posOffset>1164590</wp:posOffset>
                </wp:positionV>
                <wp:extent cx="201295" cy="187325"/>
                <wp:effectExtent l="76200" t="38100" r="27305" b="117475"/>
                <wp:wrapNone/>
                <wp:docPr id="15364" name="Elips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  <a:alpha val="89804"/>
                          </a:srgbClr>
                        </a:solidFill>
                        <a:ln w="3175"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3" o:spid="_x0000_s1026" style="position:absolute;margin-left:-91.6pt;margin-top:91.7pt;width:15.85pt;height:14.7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" fillcolor="#fcd5b5" stroked="f" strokeweight=".25pt">
                <v:fill opacity="58853f"/>
                <v:shadow on="t" color="black" opacity="22937f" origin=",.5" offset="0,.63889mm"/>
                <v:path arrowok="t"/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-379730</wp:posOffset>
                </wp:positionH>
                <wp:positionV relativeFrom="paragraph">
                  <wp:posOffset>1941830</wp:posOffset>
                </wp:positionV>
                <wp:extent cx="201295" cy="187325"/>
                <wp:effectExtent l="76200" t="38100" r="27305" b="117475"/>
                <wp:wrapNone/>
                <wp:docPr id="15362" name="Elips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" o:spid="_x0000_s1026" style="position:absolute;margin-left:-29.9pt;margin-top:152.9pt;width:15.85pt;height:14.7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</w:p>
    <w:p w:rsidR="00657C7E" w:rsidRDefault="00A9395F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830272" behindDoc="0" locked="0" layoutInCell="1" allowOverlap="1" wp14:anchorId="160726E9" wp14:editId="2B6C690D">
                <wp:simplePos x="0" y="0"/>
                <wp:positionH relativeFrom="column">
                  <wp:posOffset>1196974</wp:posOffset>
                </wp:positionH>
                <wp:positionV relativeFrom="paragraph">
                  <wp:posOffset>261620</wp:posOffset>
                </wp:positionV>
                <wp:extent cx="0" cy="1016000"/>
                <wp:effectExtent l="95250" t="19050" r="114300" b="88900"/>
                <wp:wrapNone/>
                <wp:docPr id="11327" name="Conector de seta reta 14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160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65" o:spid="_x0000_s1026" type="#_x0000_t32" style="position:absolute;margin-left:94.25pt;margin-top:20.6pt;width:0;height:80pt;z-index:251830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" strokecolor="#4f81bd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06D83C" wp14:editId="16A25EB3">
                <wp:simplePos x="0" y="0"/>
                <wp:positionH relativeFrom="column">
                  <wp:posOffset>-1719580</wp:posOffset>
                </wp:positionH>
                <wp:positionV relativeFrom="paragraph">
                  <wp:posOffset>230505</wp:posOffset>
                </wp:positionV>
                <wp:extent cx="552450" cy="571500"/>
                <wp:effectExtent l="57150" t="38100" r="57150" b="76200"/>
                <wp:wrapNone/>
                <wp:docPr id="11326" name="Conector de seta reta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52450" cy="5715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5" o:spid="_x0000_s1026" type="#_x0000_t32" style="position:absolute;margin-left:-135.4pt;margin-top:18.15pt;width:43.5pt;height:4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</w:p>
    <w:p w:rsidR="00657C7E" w:rsidRDefault="00F75837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F6CEC8A" wp14:editId="70BB4A90">
                <wp:simplePos x="0" y="0"/>
                <wp:positionH relativeFrom="column">
                  <wp:posOffset>570865</wp:posOffset>
                </wp:positionH>
                <wp:positionV relativeFrom="paragraph">
                  <wp:posOffset>147320</wp:posOffset>
                </wp:positionV>
                <wp:extent cx="1152525" cy="264795"/>
                <wp:effectExtent l="0" t="0" r="0" b="0"/>
                <wp:wrapNone/>
                <wp:docPr id="153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52525" cy="264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837" w:rsidRPr="003F5829" w:rsidRDefault="00F75837" w:rsidP="00F75837">
                            <w:pPr>
                              <w:rPr>
                                <w:sz w:val="16"/>
                              </w:rPr>
                            </w:pPr>
                            <w:r w:rsidRPr="003F5829">
                              <w:rPr>
                                <w:sz w:val="16"/>
                              </w:rPr>
                              <w:t>DIREÇÃO</w:t>
                            </w:r>
                            <w:r>
                              <w:rPr>
                                <w:sz w:val="16"/>
                              </w:rPr>
                              <w:t xml:space="preserve"> DO JOGO</w:t>
                            </w:r>
                          </w:p>
                          <w:p w:rsidR="003F5829" w:rsidRPr="003F5829" w:rsidRDefault="003F5829" w:rsidP="003F5829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44.95pt;margin-top:11.6pt;width:90.75pt;height:20.85pt;rotation:-90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" filled="f" stroked="f">
                <v:textbox>
                  <w:txbxContent>
                    <w:p w:rsidR="00F75837" w:rsidRPr="003F5829" w:rsidRDefault="00F75837" w:rsidP="00F75837">
                      <w:pPr>
                        <w:rPr>
                          <w:sz w:val="16"/>
                        </w:rPr>
                      </w:pPr>
                      <w:r w:rsidRPr="003F5829">
                        <w:rPr>
                          <w:sz w:val="16"/>
                        </w:rPr>
                        <w:t>DIREÇÃO</w:t>
                      </w:r>
                      <w:r>
                        <w:rPr>
                          <w:sz w:val="16"/>
                        </w:rPr>
                        <w:t xml:space="preserve"> DO JOGO</w:t>
                      </w:r>
                    </w:p>
                    <w:p w:rsidR="003F5829" w:rsidRPr="003F5829" w:rsidRDefault="003F5829" w:rsidP="003F5829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739136" behindDoc="0" locked="0" layoutInCell="1" allowOverlap="1" wp14:anchorId="7FFC71E5" wp14:editId="12AA4D8A">
                <wp:simplePos x="0" y="0"/>
                <wp:positionH relativeFrom="column">
                  <wp:posOffset>-2070101</wp:posOffset>
                </wp:positionH>
                <wp:positionV relativeFrom="paragraph">
                  <wp:posOffset>27940</wp:posOffset>
                </wp:positionV>
                <wp:extent cx="0" cy="1016000"/>
                <wp:effectExtent l="114300" t="38100" r="76200" b="69850"/>
                <wp:wrapNone/>
                <wp:docPr id="11325" name="Conector de seta reta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10160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61" o:spid="_x0000_s1026" type="#_x0000_t32" style="position:absolute;margin-left:-163pt;margin-top:2.2pt;width:0;height:80pt;flip:y;z-index:2517391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" strokecolor="#4f81bd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</w:p>
    <w:p w:rsidR="00657C7E" w:rsidRDefault="00F75837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663857" wp14:editId="7A8C3E97">
                <wp:simplePos x="0" y="0"/>
                <wp:positionH relativeFrom="column">
                  <wp:posOffset>-2700020</wp:posOffset>
                </wp:positionH>
                <wp:positionV relativeFrom="paragraph">
                  <wp:posOffset>0</wp:posOffset>
                </wp:positionV>
                <wp:extent cx="1152525" cy="254635"/>
                <wp:effectExtent l="0" t="0" r="1270" b="0"/>
                <wp:wrapNone/>
                <wp:docPr id="153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52525" cy="254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837" w:rsidRPr="003F5829" w:rsidRDefault="00F75837" w:rsidP="00F75837">
                            <w:pPr>
                              <w:rPr>
                                <w:sz w:val="16"/>
                              </w:rPr>
                            </w:pPr>
                            <w:r w:rsidRPr="003F5829">
                              <w:rPr>
                                <w:sz w:val="16"/>
                              </w:rPr>
                              <w:t>DIREÇÃO</w:t>
                            </w:r>
                            <w:r>
                              <w:rPr>
                                <w:sz w:val="16"/>
                              </w:rPr>
                              <w:t xml:space="preserve"> DO JOGO</w:t>
                            </w:r>
                          </w:p>
                          <w:p w:rsidR="003F5829" w:rsidRPr="003F5829" w:rsidRDefault="003F5829" w:rsidP="003F5829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-212.6pt;margin-top:0;width:90.75pt;height:20.05pt;rotation:-9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" filled="f" stroked="f">
                <v:textbox>
                  <w:txbxContent>
                    <w:p w:rsidR="00F75837" w:rsidRPr="003F5829" w:rsidRDefault="00F75837" w:rsidP="00F75837">
                      <w:pPr>
                        <w:rPr>
                          <w:sz w:val="16"/>
                        </w:rPr>
                      </w:pPr>
                      <w:r w:rsidRPr="003F5829">
                        <w:rPr>
                          <w:sz w:val="16"/>
                        </w:rPr>
                        <w:t>DIREÇÃO</w:t>
                      </w:r>
                      <w:r>
                        <w:rPr>
                          <w:sz w:val="16"/>
                        </w:rPr>
                        <w:t xml:space="preserve"> DO JOGO</w:t>
                      </w:r>
                    </w:p>
                    <w:p w:rsidR="003F5829" w:rsidRPr="003F5829" w:rsidRDefault="003F5829" w:rsidP="003F5829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57C7E" w:rsidRDefault="00A9395F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-932180</wp:posOffset>
                </wp:positionH>
                <wp:positionV relativeFrom="paragraph">
                  <wp:posOffset>23495</wp:posOffset>
                </wp:positionV>
                <wp:extent cx="558800" cy="554990"/>
                <wp:effectExtent l="38100" t="19050" r="88900" b="92710"/>
                <wp:wrapNone/>
                <wp:docPr id="11324" name="Conector de seta reta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8800" cy="55499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4" o:spid="_x0000_s1026" type="#_x0000_t32" style="position:absolute;margin-left:-73.4pt;margin-top:1.85pt;width:44pt;height:43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</w:p>
    <w:p w:rsidR="00657C7E" w:rsidRDefault="00A9395F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2901315</wp:posOffset>
                </wp:positionH>
                <wp:positionV relativeFrom="paragraph">
                  <wp:posOffset>196215</wp:posOffset>
                </wp:positionV>
                <wp:extent cx="201295" cy="187325"/>
                <wp:effectExtent l="76200" t="38100" r="27305" b="117475"/>
                <wp:wrapNone/>
                <wp:docPr id="11323" name="Elipse 14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387" o:spid="_x0000_s1026" style="position:absolute;margin-left:228.45pt;margin-top:15.45pt;width:15.85pt;height:14.7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-1936115</wp:posOffset>
                </wp:positionH>
                <wp:positionV relativeFrom="paragraph">
                  <wp:posOffset>230505</wp:posOffset>
                </wp:positionV>
                <wp:extent cx="201295" cy="187325"/>
                <wp:effectExtent l="76200" t="38100" r="27305" b="117475"/>
                <wp:wrapNone/>
                <wp:docPr id="11322" name="Elips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51" o:spid="_x0000_s1026" style="position:absolute;margin-left:-152.45pt;margin-top:18.15pt;width:15.85pt;height:14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</w:p>
    <w:p w:rsidR="00657C7E" w:rsidRDefault="00657C7E" w:rsidP="004C47F8">
      <w:pPr>
        <w:rPr>
          <w:sz w:val="24"/>
          <w:szCs w:val="24"/>
        </w:rPr>
      </w:pPr>
    </w:p>
    <w:p w:rsidR="00657C7E" w:rsidRDefault="00657C7E" w:rsidP="004C47F8">
      <w:pPr>
        <w:rPr>
          <w:sz w:val="24"/>
          <w:szCs w:val="24"/>
        </w:rPr>
      </w:pPr>
    </w:p>
    <w:p w:rsidR="003F5829" w:rsidRDefault="00A9395F" w:rsidP="004C47F8">
      <w:pPr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299" distR="114299" simplePos="0" relativeHeight="251882496" behindDoc="0" locked="0" layoutInCell="1" allowOverlap="1" wp14:anchorId="6D262204" wp14:editId="6AF3E1E5">
                <wp:simplePos x="0" y="0"/>
                <wp:positionH relativeFrom="column">
                  <wp:posOffset>1111249</wp:posOffset>
                </wp:positionH>
                <wp:positionV relativeFrom="paragraph">
                  <wp:posOffset>308610</wp:posOffset>
                </wp:positionV>
                <wp:extent cx="0" cy="1140460"/>
                <wp:effectExtent l="95250" t="19050" r="76200" b="97790"/>
                <wp:wrapNone/>
                <wp:docPr id="11319" name="Conector de seta reta 14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14046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78" o:spid="_x0000_s1026" type="#_x0000_t32" style="position:absolute;margin-left:87.5pt;margin-top:24.3pt;width:0;height:89.8pt;z-index:2518824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" strokecolor="#4f81bd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92E0481" wp14:editId="656F9B82">
                <wp:simplePos x="0" y="0"/>
                <wp:positionH relativeFrom="column">
                  <wp:posOffset>1208405</wp:posOffset>
                </wp:positionH>
                <wp:positionV relativeFrom="paragraph">
                  <wp:posOffset>27940</wp:posOffset>
                </wp:positionV>
                <wp:extent cx="1864360" cy="278765"/>
                <wp:effectExtent l="57150" t="38100" r="78740" b="121285"/>
                <wp:wrapNone/>
                <wp:docPr id="113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27876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3F46EA" w:rsidRDefault="003F46EA" w:rsidP="003F46EA">
                            <w:proofErr w:type="gramStart"/>
                            <w:r>
                              <w:t>SUPER PULO</w:t>
                            </w:r>
                            <w:proofErr w:type="gramEnd"/>
                          </w:p>
                          <w:p w:rsidR="003F46EA" w:rsidRDefault="003F46EA" w:rsidP="003F46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95.15pt;margin-top:2.2pt;width:146.8pt;height:21.9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" fillcolor="black" stroked="f">
                <v:fill opacity="45746f"/>
                <v:shadow on="t" color="black" opacity="22937f" origin=",.5" offset="0,.63889mm"/>
                <v:textbox>
                  <w:txbxContent>
                    <w:p w:rsidR="003F46EA" w:rsidRDefault="003F46EA" w:rsidP="003F46EA">
                      <w:proofErr w:type="gramStart"/>
                      <w:r>
                        <w:t>SUPER PULO</w:t>
                      </w:r>
                      <w:proofErr w:type="gramEnd"/>
                    </w:p>
                    <w:p w:rsidR="003F46EA" w:rsidRDefault="003F46EA" w:rsidP="003F46E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873280" behindDoc="0" locked="0" layoutInCell="1" allowOverlap="1" wp14:anchorId="05ADB17B" wp14:editId="737E7AB2">
            <wp:simplePos x="0" y="0"/>
            <wp:positionH relativeFrom="column">
              <wp:posOffset>3506470</wp:posOffset>
            </wp:positionH>
            <wp:positionV relativeFrom="paragraph">
              <wp:posOffset>27305</wp:posOffset>
            </wp:positionV>
            <wp:extent cx="1880235" cy="1639570"/>
            <wp:effectExtent l="0" t="0" r="5715" b="0"/>
            <wp:wrapSquare wrapText="bothSides"/>
            <wp:docPr id="11317" name="Imagem 1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37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840512" behindDoc="0" locked="0" layoutInCell="1" allowOverlap="1" wp14:anchorId="5635F5A6" wp14:editId="6F1DCC3A">
            <wp:simplePos x="0" y="0"/>
            <wp:positionH relativeFrom="column">
              <wp:posOffset>316865</wp:posOffset>
            </wp:positionH>
            <wp:positionV relativeFrom="paragraph">
              <wp:posOffset>41910</wp:posOffset>
            </wp:positionV>
            <wp:extent cx="1880235" cy="1639570"/>
            <wp:effectExtent l="0" t="0" r="5715" b="0"/>
            <wp:wrapSquare wrapText="bothSides"/>
            <wp:docPr id="11316" name="Imagem 1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37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530AEA0" wp14:editId="17A81D26">
                <wp:simplePos x="0" y="0"/>
                <wp:positionH relativeFrom="column">
                  <wp:posOffset>-1981200</wp:posOffset>
                </wp:positionH>
                <wp:positionV relativeFrom="paragraph">
                  <wp:posOffset>42545</wp:posOffset>
                </wp:positionV>
                <wp:extent cx="1864360" cy="278765"/>
                <wp:effectExtent l="57150" t="38100" r="78740" b="121285"/>
                <wp:wrapNone/>
                <wp:docPr id="113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27876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3F46EA" w:rsidRDefault="003F46EA" w:rsidP="003F46EA">
                            <w:proofErr w:type="gramStart"/>
                            <w:r>
                              <w:t>SUPER PULO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156pt;margin-top:3.35pt;width:146.8pt;height:21.9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" fillcolor="black" stroked="f">
                <v:fill opacity="45746f"/>
                <v:shadow on="t" color="black" opacity="22937f" origin=",.5" offset="0,.63889mm"/>
                <v:textbox>
                  <w:txbxContent>
                    <w:p w:rsidR="003F46EA" w:rsidRDefault="003F46EA" w:rsidP="003F46EA">
                      <w:proofErr w:type="gramStart"/>
                      <w:r>
                        <w:t>SUPER PULO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869184" behindDoc="0" locked="0" layoutInCell="1" allowOverlap="1" wp14:anchorId="2772F94C" wp14:editId="00D29ED2">
                <wp:simplePos x="0" y="0"/>
                <wp:positionH relativeFrom="column">
                  <wp:posOffset>-2075816</wp:posOffset>
                </wp:positionH>
                <wp:positionV relativeFrom="paragraph">
                  <wp:posOffset>325755</wp:posOffset>
                </wp:positionV>
                <wp:extent cx="0" cy="1016000"/>
                <wp:effectExtent l="114300" t="38100" r="76200" b="69850"/>
                <wp:wrapNone/>
                <wp:docPr id="11314" name="Conector de seta reta 14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10160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71" o:spid="_x0000_s1026" type="#_x0000_t32" style="position:absolute;margin-left:-163.45pt;margin-top:25.65pt;width:0;height:80pt;flip:y;z-index:2518691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" strokecolor="#4f81bd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</w:p>
    <w:p w:rsidR="00657C7E" w:rsidRDefault="00F75837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86F2937" wp14:editId="1B8CE8AB">
                <wp:simplePos x="0" y="0"/>
                <wp:positionH relativeFrom="column">
                  <wp:posOffset>539322</wp:posOffset>
                </wp:positionH>
                <wp:positionV relativeFrom="paragraph">
                  <wp:posOffset>221573</wp:posOffset>
                </wp:positionV>
                <wp:extent cx="1057137" cy="280035"/>
                <wp:effectExtent l="7302" t="0" r="0" b="0"/>
                <wp:wrapNone/>
                <wp:docPr id="113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57137" cy="280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837" w:rsidRPr="003F5829" w:rsidRDefault="00F75837" w:rsidP="00F75837">
                            <w:pPr>
                              <w:rPr>
                                <w:sz w:val="16"/>
                              </w:rPr>
                            </w:pPr>
                            <w:r w:rsidRPr="003F5829">
                              <w:rPr>
                                <w:sz w:val="16"/>
                              </w:rPr>
                              <w:t>DIREÇÃO</w:t>
                            </w:r>
                            <w:r>
                              <w:rPr>
                                <w:sz w:val="16"/>
                              </w:rPr>
                              <w:t xml:space="preserve"> DO JOGO</w:t>
                            </w:r>
                          </w:p>
                          <w:p w:rsidR="003F46EA" w:rsidRPr="003F5829" w:rsidRDefault="003F46EA" w:rsidP="003F46E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42.45pt;margin-top:17.45pt;width:83.25pt;height:22.05pt;rotation:-90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" stroked="f">
                <v:textbox>
                  <w:txbxContent>
                    <w:p w:rsidR="00F75837" w:rsidRPr="003F5829" w:rsidRDefault="00F75837" w:rsidP="00F75837">
                      <w:pPr>
                        <w:rPr>
                          <w:sz w:val="16"/>
                        </w:rPr>
                      </w:pPr>
                      <w:r w:rsidRPr="003F5829">
                        <w:rPr>
                          <w:sz w:val="16"/>
                        </w:rPr>
                        <w:t>DIREÇÃO</w:t>
                      </w:r>
                      <w:r>
                        <w:rPr>
                          <w:sz w:val="16"/>
                        </w:rPr>
                        <w:t xml:space="preserve"> DO JOGO</w:t>
                      </w:r>
                    </w:p>
                    <w:p w:rsidR="003F46EA" w:rsidRPr="003F5829" w:rsidRDefault="003F46EA" w:rsidP="003F46E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1C06A8C" wp14:editId="1DC440BF">
                <wp:simplePos x="0" y="0"/>
                <wp:positionH relativeFrom="column">
                  <wp:posOffset>-2701489</wp:posOffset>
                </wp:positionH>
                <wp:positionV relativeFrom="paragraph">
                  <wp:posOffset>297766</wp:posOffset>
                </wp:positionV>
                <wp:extent cx="1152525" cy="254816"/>
                <wp:effectExtent l="0" t="8255" r="1270" b="1270"/>
                <wp:wrapNone/>
                <wp:docPr id="113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52525" cy="2548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837" w:rsidRPr="003F5829" w:rsidRDefault="00F75837" w:rsidP="00F75837">
                            <w:pPr>
                              <w:rPr>
                                <w:sz w:val="16"/>
                              </w:rPr>
                            </w:pPr>
                            <w:r w:rsidRPr="003F5829">
                              <w:rPr>
                                <w:sz w:val="16"/>
                              </w:rPr>
                              <w:t>DIREÇÃO</w:t>
                            </w:r>
                            <w:r>
                              <w:rPr>
                                <w:sz w:val="16"/>
                              </w:rPr>
                              <w:t xml:space="preserve"> DO JOGO</w:t>
                            </w:r>
                          </w:p>
                          <w:p w:rsidR="003F46EA" w:rsidRPr="003F5829" w:rsidRDefault="003F46EA" w:rsidP="003F46E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-212.7pt;margin-top:23.45pt;width:90.75pt;height:20.05pt;rotation:-90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" stroked="f">
                <v:textbox>
                  <w:txbxContent>
                    <w:p w:rsidR="00F75837" w:rsidRPr="003F5829" w:rsidRDefault="00F75837" w:rsidP="00F75837">
                      <w:pPr>
                        <w:rPr>
                          <w:sz w:val="16"/>
                        </w:rPr>
                      </w:pPr>
                      <w:r w:rsidRPr="003F5829">
                        <w:rPr>
                          <w:sz w:val="16"/>
                        </w:rPr>
                        <w:t>DIREÇÃO</w:t>
                      </w:r>
                      <w:r>
                        <w:rPr>
                          <w:sz w:val="16"/>
                        </w:rPr>
                        <w:t xml:space="preserve"> DO JOGO</w:t>
                      </w:r>
                    </w:p>
                    <w:p w:rsidR="003F46EA" w:rsidRPr="003F5829" w:rsidRDefault="003F46EA" w:rsidP="003F46E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CF4A898" wp14:editId="20F49474">
                <wp:simplePos x="0" y="0"/>
                <wp:positionH relativeFrom="column">
                  <wp:posOffset>2202180</wp:posOffset>
                </wp:positionH>
                <wp:positionV relativeFrom="paragraph">
                  <wp:posOffset>182880</wp:posOffset>
                </wp:positionV>
                <wp:extent cx="102870" cy="82550"/>
                <wp:effectExtent l="38100" t="38100" r="49530" b="88900"/>
                <wp:wrapNone/>
                <wp:docPr id="11313" name="Conector de seta reta 14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02870" cy="8255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86" o:spid="_x0000_s1026" type="#_x0000_t32" style="position:absolute;margin-left:173.4pt;margin-top:14.4pt;width:8.1pt;height:6.5pt;flip:x y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1EFF9AF" wp14:editId="4E4A9CB8">
                <wp:simplePos x="0" y="0"/>
                <wp:positionH relativeFrom="column">
                  <wp:posOffset>2273935</wp:posOffset>
                </wp:positionH>
                <wp:positionV relativeFrom="paragraph">
                  <wp:posOffset>261620</wp:posOffset>
                </wp:positionV>
                <wp:extent cx="201295" cy="187325"/>
                <wp:effectExtent l="76200" t="38100" r="27305" b="117475"/>
                <wp:wrapNone/>
                <wp:docPr id="11312" name="Elipse 14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385" o:spid="_x0000_s1026" style="position:absolute;margin-left:179.05pt;margin-top:20.6pt;width:15.85pt;height:14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" fillcolor="#fcd5b5" stroked="f">
                <v:shadow on="t" color="black" opacity="22937f" origin=",.5" offset="0,.63889mm"/>
                <v:path arrowok="t"/>
              </v:oval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1F6B1922" wp14:editId="6AB00278">
                <wp:simplePos x="0" y="0"/>
                <wp:positionH relativeFrom="column">
                  <wp:posOffset>2201545</wp:posOffset>
                </wp:positionH>
                <wp:positionV relativeFrom="paragraph">
                  <wp:posOffset>461645</wp:posOffset>
                </wp:positionV>
                <wp:extent cx="102870" cy="82550"/>
                <wp:effectExtent l="38100" t="38100" r="49530" b="88900"/>
                <wp:wrapNone/>
                <wp:docPr id="11311" name="Conector de seta reta 14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02870" cy="8255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84" o:spid="_x0000_s1026" type="#_x0000_t32" style="position:absolute;margin-left:173.35pt;margin-top:36.35pt;width:8.1pt;height:6.5pt;flip:y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D5B9C9E" wp14:editId="3E94503C">
                <wp:simplePos x="0" y="0"/>
                <wp:positionH relativeFrom="column">
                  <wp:posOffset>2001520</wp:posOffset>
                </wp:positionH>
                <wp:positionV relativeFrom="paragraph">
                  <wp:posOffset>-3810</wp:posOffset>
                </wp:positionV>
                <wp:extent cx="201295" cy="187325"/>
                <wp:effectExtent l="76200" t="38100" r="27305" b="117475"/>
                <wp:wrapNone/>
                <wp:docPr id="11310" name="Elipse 14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383" o:spid="_x0000_s1026" style="position:absolute;margin-left:157.6pt;margin-top:-.3pt;width:15.85pt;height:14.7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D6EAEE" wp14:editId="01FFA433">
                <wp:simplePos x="0" y="0"/>
                <wp:positionH relativeFrom="column">
                  <wp:posOffset>1998980</wp:posOffset>
                </wp:positionH>
                <wp:positionV relativeFrom="paragraph">
                  <wp:posOffset>551180</wp:posOffset>
                </wp:positionV>
                <wp:extent cx="201295" cy="187325"/>
                <wp:effectExtent l="76200" t="38100" r="27305" b="117475"/>
                <wp:wrapNone/>
                <wp:docPr id="11309" name="Elipse 14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382" o:spid="_x0000_s1026" style="position:absolute;margin-left:157.4pt;margin-top:43.4pt;width:15.85pt;height:14.7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" fillcolor="#fcd5b5" stroked="f">
                <v:shadow on="t" color="black" opacity="22937f" origin=",.5" offset="0,.63889mm"/>
                <v:path arrowok="t"/>
              </v:oval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74AF60B" wp14:editId="21CDE2B6">
                <wp:simplePos x="0" y="0"/>
                <wp:positionH relativeFrom="column">
                  <wp:posOffset>-988060</wp:posOffset>
                </wp:positionH>
                <wp:positionV relativeFrom="paragraph">
                  <wp:posOffset>190500</wp:posOffset>
                </wp:positionV>
                <wp:extent cx="103505" cy="82550"/>
                <wp:effectExtent l="38100" t="38100" r="48895" b="88900"/>
                <wp:wrapNone/>
                <wp:docPr id="11308" name="Conector de seta reta 14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03505" cy="8255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81" o:spid="_x0000_s1026" type="#_x0000_t32" style="position:absolute;margin-left:-77.8pt;margin-top:15pt;width:8.15pt;height:6.5pt;flip:x y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27F1B02" wp14:editId="113C1317">
                <wp:simplePos x="0" y="0"/>
                <wp:positionH relativeFrom="column">
                  <wp:posOffset>-915670</wp:posOffset>
                </wp:positionH>
                <wp:positionV relativeFrom="paragraph">
                  <wp:posOffset>268605</wp:posOffset>
                </wp:positionV>
                <wp:extent cx="201295" cy="187325"/>
                <wp:effectExtent l="76200" t="38100" r="27305" b="117475"/>
                <wp:wrapNone/>
                <wp:docPr id="11307" name="Elipse 14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380" o:spid="_x0000_s1026" style="position:absolute;margin-left:-72.1pt;margin-top:21.15pt;width:15.85pt;height:14.7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" fillcolor="#fcd5b5" stroked="f">
                <v:shadow on="t" color="black" opacity="22937f" origin=",.5" offset="0,.63889mm"/>
                <v:path arrowok="t"/>
              </v:oval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8B51A78" wp14:editId="66C54183">
                <wp:simplePos x="0" y="0"/>
                <wp:positionH relativeFrom="column">
                  <wp:posOffset>-1188085</wp:posOffset>
                </wp:positionH>
                <wp:positionV relativeFrom="paragraph">
                  <wp:posOffset>3175</wp:posOffset>
                </wp:positionV>
                <wp:extent cx="201295" cy="187325"/>
                <wp:effectExtent l="76200" t="38100" r="27305" b="117475"/>
                <wp:wrapNone/>
                <wp:docPr id="11306" name="Elipse 14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368" o:spid="_x0000_s1026" style="position:absolute;margin-left:-93.55pt;margin-top:.25pt;width:15.85pt;height:14.7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</w:p>
    <w:p w:rsidR="003F5829" w:rsidRDefault="00A9395F" w:rsidP="004C47F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-988060</wp:posOffset>
                </wp:positionH>
                <wp:positionV relativeFrom="paragraph">
                  <wp:posOffset>127635</wp:posOffset>
                </wp:positionV>
                <wp:extent cx="102870" cy="82550"/>
                <wp:effectExtent l="38100" t="38100" r="49530" b="88900"/>
                <wp:wrapNone/>
                <wp:docPr id="11305" name="Conector de seta reta 14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02870" cy="8255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69" o:spid="_x0000_s1026" type="#_x0000_t32" style="position:absolute;margin-left:-77.8pt;margin-top:10.05pt;width:8.1pt;height:6.5pt;flip:y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-1191260</wp:posOffset>
                </wp:positionH>
                <wp:positionV relativeFrom="paragraph">
                  <wp:posOffset>217170</wp:posOffset>
                </wp:positionV>
                <wp:extent cx="201295" cy="187325"/>
                <wp:effectExtent l="76200" t="38100" r="27305" b="117475"/>
                <wp:wrapNone/>
                <wp:docPr id="11304" name="Elipse 14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367" o:spid="_x0000_s1026" style="position:absolute;margin-left:-93.8pt;margin-top:17.1pt;width:15.85pt;height:14.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" fillcolor="#fcd5b5" stroked="f">
                <v:shadow on="t" color="black" opacity="22937f" origin=",.5" offset="0,.63889mm"/>
                <v:path arrowok="t"/>
              </v:oval>
            </w:pict>
          </mc:Fallback>
        </mc:AlternateContent>
      </w:r>
    </w:p>
    <w:p w:rsidR="003F5829" w:rsidRDefault="003F5829" w:rsidP="004C47F8">
      <w:pPr>
        <w:rPr>
          <w:sz w:val="24"/>
          <w:szCs w:val="24"/>
        </w:rPr>
      </w:pPr>
    </w:p>
    <w:p w:rsidR="003F5829" w:rsidRDefault="003F5829" w:rsidP="004C47F8">
      <w:pPr>
        <w:rPr>
          <w:sz w:val="24"/>
          <w:szCs w:val="24"/>
        </w:rPr>
      </w:pPr>
    </w:p>
    <w:p w:rsidR="003F5829" w:rsidRDefault="003F5829" w:rsidP="004C47F8">
      <w:pPr>
        <w:rPr>
          <w:sz w:val="24"/>
          <w:szCs w:val="24"/>
        </w:rPr>
      </w:pPr>
    </w:p>
    <w:p w:rsidR="003F5829" w:rsidRDefault="003F5829" w:rsidP="004C47F8">
      <w:pPr>
        <w:rPr>
          <w:sz w:val="24"/>
          <w:szCs w:val="24"/>
        </w:rPr>
      </w:pPr>
    </w:p>
    <w:p w:rsidR="003F46EA" w:rsidRDefault="00A9395F" w:rsidP="003F46EA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648512" behindDoc="0" locked="0" layoutInCell="1" allowOverlap="1" wp14:anchorId="3E4713BC" wp14:editId="47CCE126">
                <wp:simplePos x="0" y="0"/>
                <wp:positionH relativeFrom="column">
                  <wp:posOffset>1111249</wp:posOffset>
                </wp:positionH>
                <wp:positionV relativeFrom="paragraph">
                  <wp:posOffset>308610</wp:posOffset>
                </wp:positionV>
                <wp:extent cx="0" cy="1140460"/>
                <wp:effectExtent l="95250" t="19050" r="76200" b="97790"/>
                <wp:wrapNone/>
                <wp:docPr id="11301" name="Conector de seta reta 14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14046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88" o:spid="_x0000_s1026" type="#_x0000_t32" style="position:absolute;margin-left:87.5pt;margin-top:24.3pt;width:0;height:89.8pt;z-index:2516485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" strokecolor="#4f81bd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9E63E15" wp14:editId="30E865D9">
                <wp:simplePos x="0" y="0"/>
                <wp:positionH relativeFrom="column">
                  <wp:posOffset>1208405</wp:posOffset>
                </wp:positionH>
                <wp:positionV relativeFrom="paragraph">
                  <wp:posOffset>27940</wp:posOffset>
                </wp:positionV>
                <wp:extent cx="1864360" cy="278765"/>
                <wp:effectExtent l="57150" t="38100" r="78740" b="121285"/>
                <wp:wrapNone/>
                <wp:docPr id="113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27876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3F46EA" w:rsidRDefault="003F46EA" w:rsidP="003F46EA">
                            <w:r>
                              <w:t>CAFÉ EXPRESSO</w:t>
                            </w:r>
                          </w:p>
                          <w:p w:rsidR="003F46EA" w:rsidRDefault="003F46EA" w:rsidP="003F46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95.15pt;margin-top:2.2pt;width:146.8pt;height:21.9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" fillcolor="black" stroked="f">
                <v:fill opacity="45746f"/>
                <v:shadow on="t" color="black" opacity="22937f" origin=",.5" offset="0,.63889mm"/>
                <v:textbox>
                  <w:txbxContent>
                    <w:p w:rsidR="003F46EA" w:rsidRDefault="003F46EA" w:rsidP="003F46EA">
                      <w:r>
                        <w:t>CAFÉ EXPRESSO</w:t>
                      </w:r>
                    </w:p>
                    <w:p w:rsidR="003F46EA" w:rsidRDefault="003F46EA" w:rsidP="003F46E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45440" behindDoc="0" locked="0" layoutInCell="1" allowOverlap="1" wp14:anchorId="5E9814D7" wp14:editId="0B64623C">
            <wp:simplePos x="0" y="0"/>
            <wp:positionH relativeFrom="column">
              <wp:posOffset>3506470</wp:posOffset>
            </wp:positionH>
            <wp:positionV relativeFrom="paragraph">
              <wp:posOffset>27305</wp:posOffset>
            </wp:positionV>
            <wp:extent cx="1880235" cy="1639570"/>
            <wp:effectExtent l="0" t="0" r="5715" b="0"/>
            <wp:wrapSquare wrapText="bothSides"/>
            <wp:docPr id="11299" name="Imagem 1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2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38272" behindDoc="0" locked="0" layoutInCell="1" allowOverlap="1" wp14:anchorId="25196161" wp14:editId="59B987F3">
            <wp:simplePos x="0" y="0"/>
            <wp:positionH relativeFrom="column">
              <wp:posOffset>316865</wp:posOffset>
            </wp:positionH>
            <wp:positionV relativeFrom="paragraph">
              <wp:posOffset>41910</wp:posOffset>
            </wp:positionV>
            <wp:extent cx="1880235" cy="1639570"/>
            <wp:effectExtent l="0" t="0" r="5715" b="0"/>
            <wp:wrapSquare wrapText="bothSides"/>
            <wp:docPr id="11298" name="Imagem 1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2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DA15A95" wp14:editId="721CCFC8">
                <wp:simplePos x="0" y="0"/>
                <wp:positionH relativeFrom="column">
                  <wp:posOffset>-1981200</wp:posOffset>
                </wp:positionH>
                <wp:positionV relativeFrom="paragraph">
                  <wp:posOffset>42545</wp:posOffset>
                </wp:positionV>
                <wp:extent cx="1864360" cy="278765"/>
                <wp:effectExtent l="57150" t="38100" r="78740" b="121285"/>
                <wp:wrapNone/>
                <wp:docPr id="11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27876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3F46EA" w:rsidRDefault="003F46EA" w:rsidP="003F46EA">
                            <w:r>
                              <w:t>CAFÉ EXPRESSO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-156pt;margin-top:3.35pt;width:146.8pt;height:21.9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" fillcolor="black" stroked="f">
                <v:fill opacity="45746f"/>
                <v:shadow on="t" color="black" opacity="22937f" origin=",.5" offset="0,.63889mm"/>
                <v:textbox>
                  <w:txbxContent>
                    <w:p w:rsidR="003F46EA" w:rsidRDefault="003F46EA" w:rsidP="003F46EA">
                      <w:r>
                        <w:t>CAFÉ EXPRESSO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644416" behindDoc="0" locked="0" layoutInCell="1" allowOverlap="1" wp14:anchorId="565C1AB3" wp14:editId="2679265C">
                <wp:simplePos x="0" y="0"/>
                <wp:positionH relativeFrom="column">
                  <wp:posOffset>-2075816</wp:posOffset>
                </wp:positionH>
                <wp:positionV relativeFrom="paragraph">
                  <wp:posOffset>325755</wp:posOffset>
                </wp:positionV>
                <wp:extent cx="0" cy="1016000"/>
                <wp:effectExtent l="114300" t="38100" r="76200" b="69850"/>
                <wp:wrapNone/>
                <wp:docPr id="11296" name="Conector de seta reta 14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10160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93" o:spid="_x0000_s1026" type="#_x0000_t32" style="position:absolute;margin-left:-163.45pt;margin-top:25.65pt;width:0;height:80pt;flip:y;z-index:2516444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" strokecolor="#4f81bd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</w:p>
    <w:p w:rsidR="003F46EA" w:rsidRDefault="00F75837" w:rsidP="003F46EA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6DFE28B" wp14:editId="7602C8EE">
                <wp:simplePos x="0" y="0"/>
                <wp:positionH relativeFrom="column">
                  <wp:posOffset>500380</wp:posOffset>
                </wp:positionH>
                <wp:positionV relativeFrom="paragraph">
                  <wp:posOffset>266700</wp:posOffset>
                </wp:positionV>
                <wp:extent cx="1152525" cy="274955"/>
                <wp:effectExtent l="635" t="0" r="0" b="0"/>
                <wp:wrapNone/>
                <wp:docPr id="113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52525" cy="274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837" w:rsidRPr="003F5829" w:rsidRDefault="00F75837" w:rsidP="00F75837">
                            <w:pPr>
                              <w:rPr>
                                <w:sz w:val="16"/>
                              </w:rPr>
                            </w:pPr>
                            <w:r w:rsidRPr="003F5829">
                              <w:rPr>
                                <w:sz w:val="16"/>
                              </w:rPr>
                              <w:t>DIREÇÃO</w:t>
                            </w:r>
                            <w:r>
                              <w:rPr>
                                <w:sz w:val="16"/>
                              </w:rPr>
                              <w:t xml:space="preserve"> DO JOGO</w:t>
                            </w:r>
                          </w:p>
                          <w:p w:rsidR="003F46EA" w:rsidRPr="003F5829" w:rsidRDefault="003F46EA" w:rsidP="003F46E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39.4pt;margin-top:21pt;width:90.75pt;height:21.65pt;rotation:-90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" filled="f" stroked="f">
                <v:textbox>
                  <w:txbxContent>
                    <w:p w:rsidR="00F75837" w:rsidRPr="003F5829" w:rsidRDefault="00F75837" w:rsidP="00F75837">
                      <w:pPr>
                        <w:rPr>
                          <w:sz w:val="16"/>
                        </w:rPr>
                      </w:pPr>
                      <w:r w:rsidRPr="003F5829">
                        <w:rPr>
                          <w:sz w:val="16"/>
                        </w:rPr>
                        <w:t>DIREÇÃO</w:t>
                      </w:r>
                      <w:r>
                        <w:rPr>
                          <w:sz w:val="16"/>
                        </w:rPr>
                        <w:t xml:space="preserve"> DO JOGO</w:t>
                      </w:r>
                    </w:p>
                    <w:p w:rsidR="003F46EA" w:rsidRPr="003F5829" w:rsidRDefault="003F46EA" w:rsidP="003F46E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06B7CE0" wp14:editId="66A29B54">
                <wp:simplePos x="0" y="0"/>
                <wp:positionH relativeFrom="column">
                  <wp:posOffset>-2689860</wp:posOffset>
                </wp:positionH>
                <wp:positionV relativeFrom="paragraph">
                  <wp:posOffset>284480</wp:posOffset>
                </wp:positionV>
                <wp:extent cx="1152525" cy="278765"/>
                <wp:effectExtent l="0" t="0" r="0" b="0"/>
                <wp:wrapNone/>
                <wp:docPr id="113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52525" cy="2787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837" w:rsidRPr="003F5829" w:rsidRDefault="00F75837" w:rsidP="00F75837">
                            <w:pPr>
                              <w:rPr>
                                <w:sz w:val="16"/>
                              </w:rPr>
                            </w:pPr>
                            <w:r w:rsidRPr="003F5829">
                              <w:rPr>
                                <w:sz w:val="16"/>
                              </w:rPr>
                              <w:t>DIREÇÃO</w:t>
                            </w:r>
                            <w:r>
                              <w:rPr>
                                <w:sz w:val="16"/>
                              </w:rPr>
                              <w:t xml:space="preserve"> DO JOGO</w:t>
                            </w:r>
                          </w:p>
                          <w:p w:rsidR="003F46EA" w:rsidRPr="003F5829" w:rsidRDefault="003F46EA" w:rsidP="003F46E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-211.8pt;margin-top:22.4pt;width:90.75pt;height:21.95pt;rotation:-90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" filled="f" stroked="f">
                <v:textbox>
                  <w:txbxContent>
                    <w:p w:rsidR="00F75837" w:rsidRPr="003F5829" w:rsidRDefault="00F75837" w:rsidP="00F75837">
                      <w:pPr>
                        <w:rPr>
                          <w:sz w:val="16"/>
                        </w:rPr>
                      </w:pPr>
                      <w:r w:rsidRPr="003F5829">
                        <w:rPr>
                          <w:sz w:val="16"/>
                        </w:rPr>
                        <w:t>DIREÇÃO</w:t>
                      </w:r>
                      <w:r>
                        <w:rPr>
                          <w:sz w:val="16"/>
                        </w:rPr>
                        <w:t xml:space="preserve"> DO JOGO</w:t>
                      </w:r>
                    </w:p>
                    <w:p w:rsidR="003F46EA" w:rsidRPr="003F5829" w:rsidRDefault="003F46EA" w:rsidP="003F46E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1645285</wp:posOffset>
                </wp:positionH>
                <wp:positionV relativeFrom="paragraph">
                  <wp:posOffset>440055</wp:posOffset>
                </wp:positionV>
                <wp:extent cx="102870" cy="86995"/>
                <wp:effectExtent l="57150" t="38100" r="11430" b="103505"/>
                <wp:wrapNone/>
                <wp:docPr id="11295" name="Conector de seta reta 1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2870" cy="86995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1279" o:spid="_x0000_s1026" type="#_x0000_t32" style="position:absolute;margin-left:129.55pt;margin-top:34.65pt;width:8.1pt;height:6.85pt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543560</wp:posOffset>
                </wp:positionV>
                <wp:extent cx="201295" cy="187325"/>
                <wp:effectExtent l="76200" t="38100" r="27305" b="117475"/>
                <wp:wrapNone/>
                <wp:docPr id="11294" name="Elipse 11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278" o:spid="_x0000_s1026" style="position:absolute;margin-left:115.5pt;margin-top:42.8pt;width:15.85pt;height:14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" fillcolor="#fcd5b5" stroked="f">
                <v:shadow on="t" color="black" opacity="22937f" origin=",.5" offset="0,.63889mm"/>
                <v:path arrowok="t"/>
              </v:oval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1367790</wp:posOffset>
                </wp:positionH>
                <wp:positionV relativeFrom="paragraph">
                  <wp:posOffset>448310</wp:posOffset>
                </wp:positionV>
                <wp:extent cx="102870" cy="82550"/>
                <wp:effectExtent l="38100" t="38100" r="49530" b="88900"/>
                <wp:wrapNone/>
                <wp:docPr id="11293" name="Conector de seta reta 1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02870" cy="8255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1277" o:spid="_x0000_s1026" type="#_x0000_t32" style="position:absolute;margin-left:107.7pt;margin-top:35.3pt;width:8.1pt;height:6.5pt;flip:x y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1740535</wp:posOffset>
                </wp:positionH>
                <wp:positionV relativeFrom="paragraph">
                  <wp:posOffset>264160</wp:posOffset>
                </wp:positionV>
                <wp:extent cx="201295" cy="187325"/>
                <wp:effectExtent l="76200" t="38100" r="27305" b="117475"/>
                <wp:wrapNone/>
                <wp:docPr id="11292" name="Elipse 1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276" o:spid="_x0000_s1026" style="position:absolute;margin-left:137.05pt;margin-top:20.8pt;width:15.85pt;height:14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" fillcolor="#fcd5b5" stroked="f">
                <v:shadow on="t" color="black" opacity="22937f" origin=",.5" offset="0,.63889mm"/>
                <v:path arrowok="t"/>
              </v:oval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1947545</wp:posOffset>
                </wp:positionH>
                <wp:positionV relativeFrom="paragraph">
                  <wp:posOffset>428625</wp:posOffset>
                </wp:positionV>
                <wp:extent cx="66040" cy="97155"/>
                <wp:effectExtent l="38100" t="38100" r="29210" b="93345"/>
                <wp:wrapNone/>
                <wp:docPr id="11291" name="Conector de seta reta 1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66040" cy="97155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1275" o:spid="_x0000_s1026" type="#_x0000_t32" style="position:absolute;margin-left:153.35pt;margin-top:33.75pt;width:5.2pt;height:7.65pt;flip:x 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1214755</wp:posOffset>
                </wp:positionH>
                <wp:positionV relativeFrom="paragraph">
                  <wp:posOffset>257175</wp:posOffset>
                </wp:positionV>
                <wp:extent cx="201295" cy="187325"/>
                <wp:effectExtent l="76200" t="38100" r="27305" b="117475"/>
                <wp:wrapNone/>
                <wp:docPr id="11290" name="Elipse 1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274" o:spid="_x0000_s1026" style="position:absolute;margin-left:95.65pt;margin-top:20.25pt;width:15.85pt;height:14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1998980</wp:posOffset>
                </wp:positionH>
                <wp:positionV relativeFrom="paragraph">
                  <wp:posOffset>538480</wp:posOffset>
                </wp:positionV>
                <wp:extent cx="201295" cy="187325"/>
                <wp:effectExtent l="76200" t="38100" r="27305" b="117475"/>
                <wp:wrapNone/>
                <wp:docPr id="11289" name="Elipse 1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273" o:spid="_x0000_s1026" style="position:absolute;margin-left:157.4pt;margin-top:42.4pt;width:15.85pt;height:14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" fillcolor="#fcd5b5" stroked="f">
                <v:shadow on="t" color="black" opacity="22937f" origin=",.5" offset="0,.63889mm"/>
                <v:path arrowok="t"/>
              </v:oval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-1449070</wp:posOffset>
                </wp:positionH>
                <wp:positionV relativeFrom="paragraph">
                  <wp:posOffset>284480</wp:posOffset>
                </wp:positionV>
                <wp:extent cx="201295" cy="187325"/>
                <wp:effectExtent l="76200" t="38100" r="27305" b="117475"/>
                <wp:wrapNone/>
                <wp:docPr id="11288" name="Elipse 1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264" o:spid="_x0000_s1026" style="position:absolute;margin-left:-114.1pt;margin-top:22.4pt;width:15.85pt;height:14.7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" fillcolor="#fcd5b5" stroked="f">
                <v:shadow on="t" color="black" opacity="22937f" origin=",.5" offset="0,.63889mm"/>
                <v:path arrowok="t"/>
              </v:oval>
            </w:pict>
          </mc:Fallback>
        </mc:AlternateContent>
      </w:r>
      <w:r w:rsidR="00A9395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-1975485</wp:posOffset>
                </wp:positionH>
                <wp:positionV relativeFrom="paragraph">
                  <wp:posOffset>276860</wp:posOffset>
                </wp:positionV>
                <wp:extent cx="201295" cy="187325"/>
                <wp:effectExtent l="76200" t="38100" r="27305" b="117475"/>
                <wp:wrapNone/>
                <wp:docPr id="11287" name="Elipse 1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265" o:spid="_x0000_s1026" style="position:absolute;margin-left:-155.55pt;margin-top:21.8pt;width:15.85pt;height:14.7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</w:p>
    <w:p w:rsidR="003F46EA" w:rsidRDefault="00A9395F" w:rsidP="003F46EA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-1242695</wp:posOffset>
                </wp:positionH>
                <wp:positionV relativeFrom="paragraph">
                  <wp:posOffset>107315</wp:posOffset>
                </wp:positionV>
                <wp:extent cx="66040" cy="97790"/>
                <wp:effectExtent l="38100" t="38100" r="29210" b="92710"/>
                <wp:wrapNone/>
                <wp:docPr id="11286" name="Conector de seta reta 1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66040" cy="9779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1266" o:spid="_x0000_s1026" type="#_x0000_t32" style="position:absolute;margin-left:-97.85pt;margin-top:8.45pt;width:5.2pt;height:7.7pt;flip:x 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-1544320</wp:posOffset>
                </wp:positionH>
                <wp:positionV relativeFrom="paragraph">
                  <wp:posOffset>118745</wp:posOffset>
                </wp:positionV>
                <wp:extent cx="103505" cy="87630"/>
                <wp:effectExtent l="57150" t="19050" r="10795" b="102870"/>
                <wp:wrapNone/>
                <wp:docPr id="11285" name="Conector de seta reta 1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03505" cy="8763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1272" o:spid="_x0000_s1026" type="#_x0000_t32" style="position:absolute;margin-left:-121.6pt;margin-top:9.35pt;width:8.15pt;height:6.9pt;flip:x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-1821815</wp:posOffset>
                </wp:positionH>
                <wp:positionV relativeFrom="paragraph">
                  <wp:posOffset>127000</wp:posOffset>
                </wp:positionV>
                <wp:extent cx="102870" cy="82550"/>
                <wp:effectExtent l="38100" t="38100" r="49530" b="88900"/>
                <wp:wrapNone/>
                <wp:docPr id="11284" name="Conector de seta reta 14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02870" cy="8255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99" o:spid="_x0000_s1026" type="#_x0000_t32" style="position:absolute;margin-left:-143.45pt;margin-top:10pt;width:8.1pt;height:6.5pt;flip:x y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-1722755</wp:posOffset>
                </wp:positionH>
                <wp:positionV relativeFrom="paragraph">
                  <wp:posOffset>222250</wp:posOffset>
                </wp:positionV>
                <wp:extent cx="201295" cy="187325"/>
                <wp:effectExtent l="76200" t="38100" r="27305" b="117475"/>
                <wp:wrapNone/>
                <wp:docPr id="11283" name="Elipse 1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271" o:spid="_x0000_s1026" style="position:absolute;margin-left:-135.65pt;margin-top:17.5pt;width:15.85pt;height:14.7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" fillcolor="#fcd5b5" stroked="f">
                <v:shadow on="t" color="black" opacity="22937f" origin=",.5" offset="0,.63889mm"/>
                <v:path arrowok="t"/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-1191260</wp:posOffset>
                </wp:positionH>
                <wp:positionV relativeFrom="paragraph">
                  <wp:posOffset>217170</wp:posOffset>
                </wp:positionV>
                <wp:extent cx="201295" cy="187325"/>
                <wp:effectExtent l="76200" t="38100" r="27305" b="117475"/>
                <wp:wrapNone/>
                <wp:docPr id="11282" name="Elipse 1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268" o:spid="_x0000_s1026" style="position:absolute;margin-left:-93.8pt;margin-top:17.1pt;width:15.85pt;height:14.7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" fillcolor="#fcd5b5" stroked="f">
                <v:shadow on="t" color="black" opacity="22937f" origin=",.5" offset="0,.63889mm"/>
                <v:path arrowok="t"/>
              </v:oval>
            </w:pict>
          </mc:Fallback>
        </mc:AlternateContent>
      </w:r>
    </w:p>
    <w:p w:rsidR="003F46EA" w:rsidRDefault="003F46EA" w:rsidP="003F46EA">
      <w:pPr>
        <w:rPr>
          <w:sz w:val="24"/>
          <w:szCs w:val="24"/>
        </w:rPr>
      </w:pPr>
    </w:p>
    <w:p w:rsidR="003F46EA" w:rsidRDefault="003F46EA" w:rsidP="003F46EA">
      <w:pPr>
        <w:rPr>
          <w:sz w:val="24"/>
          <w:szCs w:val="24"/>
        </w:rPr>
      </w:pPr>
    </w:p>
    <w:p w:rsidR="003F5829" w:rsidRDefault="003F5829" w:rsidP="004C47F8">
      <w:pPr>
        <w:rPr>
          <w:sz w:val="24"/>
          <w:szCs w:val="24"/>
        </w:rPr>
      </w:pPr>
    </w:p>
    <w:p w:rsidR="00E06598" w:rsidRDefault="00E06598" w:rsidP="004C47F8">
      <w:pPr>
        <w:rPr>
          <w:sz w:val="24"/>
          <w:szCs w:val="24"/>
        </w:rPr>
      </w:pPr>
      <w:r>
        <w:rPr>
          <w:sz w:val="24"/>
          <w:szCs w:val="24"/>
        </w:rPr>
        <w:t>Regras de competividade</w:t>
      </w:r>
    </w:p>
    <w:p w:rsidR="00E06598" w:rsidRDefault="00E06598" w:rsidP="00E06598">
      <w:pPr>
        <w:rPr>
          <w:sz w:val="24"/>
          <w:szCs w:val="24"/>
        </w:rPr>
      </w:pPr>
      <w:r>
        <w:rPr>
          <w:sz w:val="24"/>
          <w:szCs w:val="24"/>
        </w:rPr>
        <w:t>Quando um jogador cair na mesma casa que já está ocupada, os dois devem decidir jogando o dado, aquele que tirar o n</w:t>
      </w:r>
      <w:r w:rsidR="00C767E4">
        <w:rPr>
          <w:sz w:val="24"/>
          <w:szCs w:val="24"/>
        </w:rPr>
        <w:t>ú</w:t>
      </w:r>
      <w:r>
        <w:rPr>
          <w:sz w:val="24"/>
          <w:szCs w:val="24"/>
        </w:rPr>
        <w:t xml:space="preserve">mero menor deve voltar uma casa. </w:t>
      </w:r>
    </w:p>
    <w:p w:rsidR="00E06598" w:rsidRDefault="00E06598" w:rsidP="00E0659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913216" behindDoc="0" locked="0" layoutInCell="1" allowOverlap="1" wp14:anchorId="46A00CB5" wp14:editId="05145BD1">
                <wp:simplePos x="0" y="0"/>
                <wp:positionH relativeFrom="column">
                  <wp:posOffset>1111249</wp:posOffset>
                </wp:positionH>
                <wp:positionV relativeFrom="paragraph">
                  <wp:posOffset>308610</wp:posOffset>
                </wp:positionV>
                <wp:extent cx="0" cy="1140460"/>
                <wp:effectExtent l="95250" t="19050" r="76200" b="97790"/>
                <wp:wrapNone/>
                <wp:docPr id="15409" name="Conector de seta reta 14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14046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88" o:spid="_x0000_s1026" type="#_x0000_t32" style="position:absolute;margin-left:87.5pt;margin-top:24.3pt;width:0;height:89.8pt;z-index:2519132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" strokecolor="#4f81bd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9130F27" wp14:editId="6B394E24">
                <wp:simplePos x="0" y="0"/>
                <wp:positionH relativeFrom="column">
                  <wp:posOffset>1208405</wp:posOffset>
                </wp:positionH>
                <wp:positionV relativeFrom="paragraph">
                  <wp:posOffset>27940</wp:posOffset>
                </wp:positionV>
                <wp:extent cx="1864360" cy="278765"/>
                <wp:effectExtent l="57150" t="38100" r="78740" b="121285"/>
                <wp:wrapNone/>
                <wp:docPr id="154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27876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E06598" w:rsidRDefault="00E06598" w:rsidP="00E06598">
                            <w:r>
                              <w:t xml:space="preserve">CAINDO </w:t>
                            </w:r>
                            <w:r w:rsidR="00C767E4">
                              <w:t>N</w:t>
                            </w:r>
                            <w:r>
                              <w:t>O MESMO GALHO</w:t>
                            </w:r>
                          </w:p>
                          <w:p w:rsidR="00E06598" w:rsidRDefault="00E06598" w:rsidP="00E0659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95.15pt;margin-top:2.2pt;width:146.8pt;height:21.9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" fillcolor="black" stroked="f">
                <v:fill opacity="45746f"/>
                <v:shadow on="t" color="black" opacity="22937f" origin=",.5" offset="0,.63889mm"/>
                <v:textbox>
                  <w:txbxContent>
                    <w:p w:rsidR="00E06598" w:rsidRDefault="00E06598" w:rsidP="00E06598">
                      <w:r>
                        <w:t xml:space="preserve">CAINDO </w:t>
                      </w:r>
                      <w:r w:rsidR="00C767E4">
                        <w:t>N</w:t>
                      </w:r>
                      <w:r>
                        <w:t>O MESMO GALHO</w:t>
                      </w:r>
                    </w:p>
                    <w:p w:rsidR="00E06598" w:rsidRDefault="00E06598" w:rsidP="00E0659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910144" behindDoc="0" locked="0" layoutInCell="1" allowOverlap="1" wp14:anchorId="1077A867" wp14:editId="59842B7E">
            <wp:simplePos x="0" y="0"/>
            <wp:positionH relativeFrom="column">
              <wp:posOffset>3506470</wp:posOffset>
            </wp:positionH>
            <wp:positionV relativeFrom="paragraph">
              <wp:posOffset>27305</wp:posOffset>
            </wp:positionV>
            <wp:extent cx="1880235" cy="1639570"/>
            <wp:effectExtent l="0" t="0" r="5715" b="0"/>
            <wp:wrapSquare wrapText="bothSides"/>
            <wp:docPr id="69" name="Imagem 1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2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904000" behindDoc="0" locked="0" layoutInCell="1" allowOverlap="1" wp14:anchorId="3E8563D4" wp14:editId="1E539ACD">
            <wp:simplePos x="0" y="0"/>
            <wp:positionH relativeFrom="column">
              <wp:posOffset>316865</wp:posOffset>
            </wp:positionH>
            <wp:positionV relativeFrom="paragraph">
              <wp:posOffset>41910</wp:posOffset>
            </wp:positionV>
            <wp:extent cx="1880235" cy="1639570"/>
            <wp:effectExtent l="0" t="0" r="5715" b="0"/>
            <wp:wrapSquare wrapText="bothSides"/>
            <wp:docPr id="70" name="Imagem 1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2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8667BB3" wp14:editId="5EA4319B">
                <wp:simplePos x="0" y="0"/>
                <wp:positionH relativeFrom="column">
                  <wp:posOffset>-1981200</wp:posOffset>
                </wp:positionH>
                <wp:positionV relativeFrom="paragraph">
                  <wp:posOffset>42545</wp:posOffset>
                </wp:positionV>
                <wp:extent cx="1864360" cy="278765"/>
                <wp:effectExtent l="57150" t="38100" r="78740" b="121285"/>
                <wp:wrapNone/>
                <wp:docPr id="154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27876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9804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E06598" w:rsidRDefault="00E06598" w:rsidP="00E06598">
                            <w:r>
                              <w:t xml:space="preserve">CAINDO </w:t>
                            </w:r>
                            <w:r w:rsidR="00C767E4">
                              <w:t>N</w:t>
                            </w:r>
                            <w:r>
                              <w:t>O MESMO GALHO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-156pt;margin-top:3.35pt;width:146.8pt;height:21.9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" fillcolor="black" stroked="f">
                <v:fill opacity="45746f"/>
                <v:shadow on="t" color="black" opacity="22937f" origin=",.5" offset="0,.63889mm"/>
                <v:textbox>
                  <w:txbxContent>
                    <w:p w:rsidR="00E06598" w:rsidRDefault="00E06598" w:rsidP="00E06598">
                      <w:r>
                        <w:t xml:space="preserve">CAINDO </w:t>
                      </w:r>
                      <w:r w:rsidR="00C767E4">
                        <w:t>N</w:t>
                      </w:r>
                      <w:r>
                        <w:t>O MESMO GALHO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299" distR="114299" simplePos="0" relativeHeight="251909120" behindDoc="0" locked="0" layoutInCell="1" allowOverlap="1" wp14:anchorId="5C0FEE42" wp14:editId="6A3449D8">
                <wp:simplePos x="0" y="0"/>
                <wp:positionH relativeFrom="column">
                  <wp:posOffset>-2075816</wp:posOffset>
                </wp:positionH>
                <wp:positionV relativeFrom="paragraph">
                  <wp:posOffset>325755</wp:posOffset>
                </wp:positionV>
                <wp:extent cx="0" cy="1016000"/>
                <wp:effectExtent l="114300" t="38100" r="76200" b="69850"/>
                <wp:wrapNone/>
                <wp:docPr id="15412" name="Conector de seta reta 14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10160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393" o:spid="_x0000_s1026" type="#_x0000_t32" style="position:absolute;margin-left:-163.45pt;margin-top:25.65pt;width:0;height:80pt;flip:y;z-index:2519091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" strokecolor="#4f81bd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</w:p>
    <w:p w:rsidR="00E06598" w:rsidRDefault="00C767E4" w:rsidP="00E0659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65F62C6" wp14:editId="145CF3A4">
                <wp:simplePos x="0" y="0"/>
                <wp:positionH relativeFrom="column">
                  <wp:posOffset>1881332</wp:posOffset>
                </wp:positionH>
                <wp:positionV relativeFrom="paragraph">
                  <wp:posOffset>140483</wp:posOffset>
                </wp:positionV>
                <wp:extent cx="131354" cy="95003"/>
                <wp:effectExtent l="38100" t="38100" r="59690" b="95885"/>
                <wp:wrapNone/>
                <wp:docPr id="74" name="Conector de seta reta 1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31354" cy="95003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1266" o:spid="_x0000_s1026" type="#_x0000_t32" style="position:absolute;margin-left:148.15pt;margin-top:11.05pt;width:10.35pt;height:7.5pt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534F094" wp14:editId="6AFE35CE">
                <wp:simplePos x="0" y="0"/>
                <wp:positionH relativeFrom="column">
                  <wp:posOffset>2012315</wp:posOffset>
                </wp:positionH>
                <wp:positionV relativeFrom="paragraph">
                  <wp:posOffset>8890</wp:posOffset>
                </wp:positionV>
                <wp:extent cx="201295" cy="187325"/>
                <wp:effectExtent l="76200" t="38100" r="27305" b="117475"/>
                <wp:wrapNone/>
                <wp:docPr id="73" name="Elipse 1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268" o:spid="_x0000_s1026" style="position:absolute;margin-left:158.45pt;margin-top:.7pt;width:15.85pt;height:14.7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" fillcolor="#31849b [2408]" stroked="f">
                <v:shadow on="t" color="black" opacity="22937f" origin=",.5" offset="0,.63889mm"/>
                <v:path arrowok="t"/>
              </v:oval>
            </w:pict>
          </mc:Fallback>
        </mc:AlternateContent>
      </w:r>
      <w:r w:rsidRPr="00C767E4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5630A16" wp14:editId="3386B759">
                <wp:simplePos x="0" y="0"/>
                <wp:positionH relativeFrom="column">
                  <wp:posOffset>1809750</wp:posOffset>
                </wp:positionH>
                <wp:positionV relativeFrom="paragraph">
                  <wp:posOffset>275590</wp:posOffset>
                </wp:positionV>
                <wp:extent cx="201295" cy="187325"/>
                <wp:effectExtent l="76200" t="38100" r="27305" b="117475"/>
                <wp:wrapNone/>
                <wp:docPr id="72" name="Elipse 1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264" o:spid="_x0000_s1026" style="position:absolute;margin-left:142.5pt;margin-top:21.7pt;width:15.85pt;height:14.7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" fillcolor="#b6dde8 [1304]" stroked="f">
                <v:shadow on="t" color="black" opacity="22937f" origin=",.5" offset="0,.63889mm"/>
                <v:path arrowok="t"/>
              </v:oval>
            </w:pict>
          </mc:Fallback>
        </mc:AlternateContent>
      </w:r>
      <w:r w:rsidRPr="00C767E4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234A480" wp14:editId="4897B42B">
                <wp:simplePos x="0" y="0"/>
                <wp:positionH relativeFrom="column">
                  <wp:posOffset>1651000</wp:posOffset>
                </wp:positionH>
                <wp:positionV relativeFrom="paragraph">
                  <wp:posOffset>280035</wp:posOffset>
                </wp:positionV>
                <wp:extent cx="201295" cy="187325"/>
                <wp:effectExtent l="76200" t="38100" r="27305" b="117475"/>
                <wp:wrapNone/>
                <wp:docPr id="71" name="Elipse 1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265" o:spid="_x0000_s1026" style="position:absolute;margin-left:130pt;margin-top:22.05pt;width:15.85pt;height:14.7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EE79E26" wp14:editId="16AB116B">
                <wp:simplePos x="0" y="0"/>
                <wp:positionH relativeFrom="column">
                  <wp:posOffset>-1389380</wp:posOffset>
                </wp:positionH>
                <wp:positionV relativeFrom="paragraph">
                  <wp:posOffset>278130</wp:posOffset>
                </wp:positionV>
                <wp:extent cx="201295" cy="187325"/>
                <wp:effectExtent l="76200" t="38100" r="27305" b="117475"/>
                <wp:wrapNone/>
                <wp:docPr id="15422" name="Elipse 1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264" o:spid="_x0000_s1026" style="position:absolute;margin-left:-109.4pt;margin-top:21.9pt;width:15.85pt;height:14.7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" fillcolor="#b6dde8 [1304]" stroked="f">
                <v:shadow on="t" color="black" opacity="22937f" origin=",.5" offset="0,.63889mm"/>
                <v:path arrowok="t"/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BC7E1DB" wp14:editId="7E3059EF">
                <wp:simplePos x="0" y="0"/>
                <wp:positionH relativeFrom="column">
                  <wp:posOffset>-1548130</wp:posOffset>
                </wp:positionH>
                <wp:positionV relativeFrom="paragraph">
                  <wp:posOffset>282575</wp:posOffset>
                </wp:positionV>
                <wp:extent cx="201295" cy="187325"/>
                <wp:effectExtent l="76200" t="38100" r="27305" b="117475"/>
                <wp:wrapNone/>
                <wp:docPr id="15423" name="Elipse 1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265" o:spid="_x0000_s1026" style="position:absolute;margin-left:-121.9pt;margin-top:22.25pt;width:15.85pt;height:14.7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" fillcolor="#e46c0a" stroked="f">
                <v:shadow on="t" color="black" opacity="22937f" origin=",.5" offset="0,.63889mm"/>
                <v:path arrowok="t"/>
              </v:oval>
            </w:pict>
          </mc:Fallback>
        </mc:AlternateContent>
      </w:r>
      <w:r w:rsidR="00E0659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FF71BB0" wp14:editId="65EDFE22">
                <wp:simplePos x="0" y="0"/>
                <wp:positionH relativeFrom="column">
                  <wp:posOffset>500380</wp:posOffset>
                </wp:positionH>
                <wp:positionV relativeFrom="paragraph">
                  <wp:posOffset>266700</wp:posOffset>
                </wp:positionV>
                <wp:extent cx="1152525" cy="274955"/>
                <wp:effectExtent l="635" t="0" r="0" b="0"/>
                <wp:wrapNone/>
                <wp:docPr id="154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52525" cy="274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598" w:rsidRPr="003F5829" w:rsidRDefault="00E06598" w:rsidP="00E06598">
                            <w:pPr>
                              <w:rPr>
                                <w:sz w:val="16"/>
                              </w:rPr>
                            </w:pPr>
                            <w:r w:rsidRPr="003F5829">
                              <w:rPr>
                                <w:sz w:val="16"/>
                              </w:rPr>
                              <w:t>DIREÇÃO</w:t>
                            </w:r>
                            <w:r>
                              <w:rPr>
                                <w:sz w:val="16"/>
                              </w:rPr>
                              <w:t xml:space="preserve"> DO JOGO</w:t>
                            </w:r>
                          </w:p>
                          <w:p w:rsidR="00E06598" w:rsidRPr="003F5829" w:rsidRDefault="00E06598" w:rsidP="00E06598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39.4pt;margin-top:21pt;width:90.75pt;height:21.65pt;rotation:-90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" filled="f" stroked="f">
                <v:textbox>
                  <w:txbxContent>
                    <w:p w:rsidR="00E06598" w:rsidRPr="003F5829" w:rsidRDefault="00E06598" w:rsidP="00E06598">
                      <w:pPr>
                        <w:rPr>
                          <w:sz w:val="16"/>
                        </w:rPr>
                      </w:pPr>
                      <w:r w:rsidRPr="003F5829">
                        <w:rPr>
                          <w:sz w:val="16"/>
                        </w:rPr>
                        <w:t>DIREÇÃO</w:t>
                      </w:r>
                      <w:r>
                        <w:rPr>
                          <w:sz w:val="16"/>
                        </w:rPr>
                        <w:t xml:space="preserve"> DO JOGO</w:t>
                      </w:r>
                    </w:p>
                    <w:p w:rsidR="00E06598" w:rsidRPr="003F5829" w:rsidRDefault="00E06598" w:rsidP="00E06598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0659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63B5E53" wp14:editId="5E9E9FA5">
                <wp:simplePos x="0" y="0"/>
                <wp:positionH relativeFrom="column">
                  <wp:posOffset>-2689860</wp:posOffset>
                </wp:positionH>
                <wp:positionV relativeFrom="paragraph">
                  <wp:posOffset>284480</wp:posOffset>
                </wp:positionV>
                <wp:extent cx="1152525" cy="278765"/>
                <wp:effectExtent l="0" t="0" r="0" b="0"/>
                <wp:wrapNone/>
                <wp:docPr id="154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52525" cy="2787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598" w:rsidRPr="003F5829" w:rsidRDefault="00E06598" w:rsidP="00E06598">
                            <w:pPr>
                              <w:rPr>
                                <w:sz w:val="16"/>
                              </w:rPr>
                            </w:pPr>
                            <w:r w:rsidRPr="003F5829">
                              <w:rPr>
                                <w:sz w:val="16"/>
                              </w:rPr>
                              <w:t>DIREÇÃO</w:t>
                            </w:r>
                            <w:r>
                              <w:rPr>
                                <w:sz w:val="16"/>
                              </w:rPr>
                              <w:t xml:space="preserve"> DO JOGO</w:t>
                            </w:r>
                          </w:p>
                          <w:p w:rsidR="00E06598" w:rsidRPr="003F5829" w:rsidRDefault="00E06598" w:rsidP="00E06598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-211.8pt;margin-top:22.4pt;width:90.75pt;height:21.95pt;rotation:-90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" filled="f" stroked="f">
                <v:textbox>
                  <w:txbxContent>
                    <w:p w:rsidR="00E06598" w:rsidRPr="003F5829" w:rsidRDefault="00E06598" w:rsidP="00E06598">
                      <w:pPr>
                        <w:rPr>
                          <w:sz w:val="16"/>
                        </w:rPr>
                      </w:pPr>
                      <w:r w:rsidRPr="003F5829">
                        <w:rPr>
                          <w:sz w:val="16"/>
                        </w:rPr>
                        <w:t>DIREÇÃO</w:t>
                      </w:r>
                      <w:r>
                        <w:rPr>
                          <w:sz w:val="16"/>
                        </w:rPr>
                        <w:t xml:space="preserve"> DO JOGO</w:t>
                      </w:r>
                    </w:p>
                    <w:p w:rsidR="00E06598" w:rsidRPr="003F5829" w:rsidRDefault="00E06598" w:rsidP="00E06598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06598" w:rsidRDefault="00E06598" w:rsidP="00E06598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214511F" wp14:editId="107909C7">
                <wp:simplePos x="0" y="0"/>
                <wp:positionH relativeFrom="column">
                  <wp:posOffset>-1247816</wp:posOffset>
                </wp:positionH>
                <wp:positionV relativeFrom="paragraph">
                  <wp:posOffset>126695</wp:posOffset>
                </wp:positionV>
                <wp:extent cx="66040" cy="124691"/>
                <wp:effectExtent l="76200" t="19050" r="67310" b="85090"/>
                <wp:wrapNone/>
                <wp:docPr id="64" name="Conector de seta reta 1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040" cy="124691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1266" o:spid="_x0000_s1026" type="#_x0000_t32" style="position:absolute;margin-left:-98.25pt;margin-top:10pt;width:5.2pt;height:9.8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" strokecolor="#f79646" strokeweight="2pt">
                <v:stroke endarrow="open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1826210" wp14:editId="51F8B72F">
                <wp:simplePos x="0" y="0"/>
                <wp:positionH relativeFrom="column">
                  <wp:posOffset>-1191260</wp:posOffset>
                </wp:positionH>
                <wp:positionV relativeFrom="paragraph">
                  <wp:posOffset>217170</wp:posOffset>
                </wp:positionV>
                <wp:extent cx="201295" cy="187325"/>
                <wp:effectExtent l="76200" t="38100" r="27305" b="117475"/>
                <wp:wrapNone/>
                <wp:docPr id="68" name="Elipse 1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18732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268" o:spid="_x0000_s1026" style="position:absolute;margin-left:-93.8pt;margin-top:17.1pt;width:15.85pt;height:14.7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" fillcolor="#31849b [2408]" stroked="f">
                <v:shadow on="t" color="black" opacity="22937f" origin=",.5" offset="0,.63889mm"/>
                <v:path arrowok="t"/>
              </v:oval>
            </w:pict>
          </mc:Fallback>
        </mc:AlternateContent>
      </w:r>
    </w:p>
    <w:p w:rsidR="00E06598" w:rsidRDefault="00E06598" w:rsidP="00E06598">
      <w:pPr>
        <w:rPr>
          <w:sz w:val="24"/>
          <w:szCs w:val="24"/>
        </w:rPr>
      </w:pPr>
    </w:p>
    <w:p w:rsidR="00E06598" w:rsidRDefault="00E06598" w:rsidP="00E06598">
      <w:pPr>
        <w:rPr>
          <w:sz w:val="24"/>
          <w:szCs w:val="24"/>
        </w:rPr>
      </w:pPr>
    </w:p>
    <w:p w:rsidR="003F5829" w:rsidRDefault="003F5829" w:rsidP="004C47F8">
      <w:pPr>
        <w:rPr>
          <w:sz w:val="24"/>
          <w:szCs w:val="24"/>
        </w:rPr>
      </w:pPr>
    </w:p>
    <w:p w:rsidR="003F5829" w:rsidRDefault="00C767E4" w:rsidP="004C47F8">
      <w:pPr>
        <w:rPr>
          <w:sz w:val="24"/>
          <w:szCs w:val="24"/>
        </w:rPr>
      </w:pPr>
      <w:r>
        <w:rPr>
          <w:sz w:val="24"/>
          <w:szCs w:val="24"/>
        </w:rPr>
        <w:t>Regras com a Noz de Ouro.</w:t>
      </w:r>
    </w:p>
    <w:p w:rsidR="00C767E4" w:rsidRDefault="00C767E4" w:rsidP="004C47F8">
      <w:pPr>
        <w:rPr>
          <w:sz w:val="24"/>
          <w:szCs w:val="24"/>
        </w:rPr>
      </w:pPr>
      <w:r>
        <w:rPr>
          <w:sz w:val="24"/>
          <w:szCs w:val="24"/>
        </w:rPr>
        <w:t xml:space="preserve">O primeiro que chegar </w:t>
      </w:r>
      <w:proofErr w:type="gramStart"/>
      <w:r>
        <w:rPr>
          <w:sz w:val="24"/>
          <w:szCs w:val="24"/>
        </w:rPr>
        <w:t>no</w:t>
      </w:r>
      <w:proofErr w:type="gramEnd"/>
      <w:r>
        <w:rPr>
          <w:sz w:val="24"/>
          <w:szCs w:val="24"/>
        </w:rPr>
        <w:t xml:space="preserve"> ponto B ficará com a Noz de Ouro e devera leva-la até o ponto A.</w:t>
      </w:r>
    </w:p>
    <w:p w:rsidR="00C767E4" w:rsidRPr="004C47F8" w:rsidRDefault="00C767E4" w:rsidP="004C47F8">
      <w:pPr>
        <w:rPr>
          <w:sz w:val="24"/>
          <w:szCs w:val="24"/>
        </w:rPr>
      </w:pPr>
      <w:r>
        <w:rPr>
          <w:sz w:val="24"/>
          <w:szCs w:val="24"/>
        </w:rPr>
        <w:t xml:space="preserve">Os jogadores que não estiverem com a Noz de Ouro podem toma-la caindo na mesma casa de quem estiver com a Noz de Ouro. Aquele que ganhar no dado maior fica com a Noz de Ouro e o </w:t>
      </w:r>
      <w:r w:rsidR="00D7500E">
        <w:rPr>
          <w:sz w:val="24"/>
          <w:szCs w:val="24"/>
        </w:rPr>
        <w:t>outro deve voltar uma casa.</w:t>
      </w:r>
      <w:bookmarkStart w:id="0" w:name="_GoBack"/>
      <w:bookmarkEnd w:id="0"/>
    </w:p>
    <w:sectPr w:rsidR="00C767E4" w:rsidRPr="004C47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F80882"/>
    <w:multiLevelType w:val="hybridMultilevel"/>
    <w:tmpl w:val="F920DB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0112"/>
    <w:rsid w:val="00165E37"/>
    <w:rsid w:val="001A0891"/>
    <w:rsid w:val="001D5AB0"/>
    <w:rsid w:val="003B2C9F"/>
    <w:rsid w:val="003F46EA"/>
    <w:rsid w:val="003F5829"/>
    <w:rsid w:val="004C47F8"/>
    <w:rsid w:val="005D72DB"/>
    <w:rsid w:val="00657C7E"/>
    <w:rsid w:val="0077136E"/>
    <w:rsid w:val="00874044"/>
    <w:rsid w:val="00A2027C"/>
    <w:rsid w:val="00A557F2"/>
    <w:rsid w:val="00A9395F"/>
    <w:rsid w:val="00AA0112"/>
    <w:rsid w:val="00B751E7"/>
    <w:rsid w:val="00C767E4"/>
    <w:rsid w:val="00CD5748"/>
    <w:rsid w:val="00D7500E"/>
    <w:rsid w:val="00DF3657"/>
    <w:rsid w:val="00E06598"/>
    <w:rsid w:val="00F75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A01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AA011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D57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A01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AA011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D57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NUT RACER</Template>
  <TotalTime>799</TotalTime>
  <Pages>5</Pages>
  <Words>304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Jhonatan</dc:creator>
  <cp:lastModifiedBy>Jhonatan</cp:lastModifiedBy>
  <cp:revision>3</cp:revision>
  <cp:lastPrinted>2013-07-06T22:50:00Z</cp:lastPrinted>
  <dcterms:created xsi:type="dcterms:W3CDTF">2013-07-06T22:50:00Z</dcterms:created>
  <dcterms:modified xsi:type="dcterms:W3CDTF">2013-07-07T12:09:00Z</dcterms:modified>
</cp:coreProperties>
</file>